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D0006" w14:textId="77777777" w:rsidR="00906855" w:rsidRPr="00083F9E" w:rsidRDefault="00906855" w:rsidP="00F21CE5">
      <w:pPr>
        <w:tabs>
          <w:tab w:val="center" w:pos="5133"/>
        </w:tabs>
        <w:jc w:val="left"/>
        <w:rPr>
          <w:color w:val="B6DDE8" w:themeColor="accent5" w:themeTint="66"/>
          <w:sz w:val="52"/>
          <w:szCs w:val="52"/>
        </w:rPr>
      </w:pPr>
      <w:bookmarkStart w:id="0" w:name="_Toc66785983"/>
      <w:bookmarkStart w:id="1" w:name="_Toc66786065"/>
      <w:bookmarkStart w:id="2" w:name="_Toc66786209"/>
      <w:bookmarkStart w:id="3" w:name="_Toc66787070"/>
      <w:bookmarkStart w:id="4" w:name="_Toc66789725"/>
      <w:bookmarkStart w:id="5" w:name="_Toc68687843"/>
      <w:bookmarkStart w:id="6" w:name="_Toc68687882"/>
    </w:p>
    <w:p w14:paraId="2A06C291" w14:textId="77777777" w:rsidR="00906855" w:rsidRPr="00083F9E" w:rsidRDefault="00906855" w:rsidP="00F21CE5">
      <w:pPr>
        <w:tabs>
          <w:tab w:val="center" w:pos="5133"/>
        </w:tabs>
        <w:jc w:val="left"/>
        <w:rPr>
          <w:color w:val="B6DDE8" w:themeColor="accent5" w:themeTint="66"/>
          <w:sz w:val="52"/>
          <w:szCs w:val="52"/>
        </w:rPr>
      </w:pPr>
    </w:p>
    <w:p w14:paraId="60630D17" w14:textId="77777777" w:rsidR="00906855" w:rsidRPr="00083F9E" w:rsidRDefault="00906855" w:rsidP="00F21CE5">
      <w:pPr>
        <w:tabs>
          <w:tab w:val="center" w:pos="5133"/>
        </w:tabs>
        <w:jc w:val="left"/>
        <w:rPr>
          <w:color w:val="B6DDE8" w:themeColor="accent5" w:themeTint="66"/>
          <w:sz w:val="52"/>
          <w:szCs w:val="52"/>
        </w:rPr>
      </w:pPr>
    </w:p>
    <w:p w14:paraId="52FA1215" w14:textId="77777777" w:rsidR="00906855" w:rsidRPr="00083F9E" w:rsidRDefault="00906855" w:rsidP="00F21CE5">
      <w:pPr>
        <w:tabs>
          <w:tab w:val="center" w:pos="5133"/>
        </w:tabs>
        <w:jc w:val="left"/>
        <w:rPr>
          <w:color w:val="B6DDE8" w:themeColor="accent5" w:themeTint="66"/>
          <w:sz w:val="52"/>
          <w:szCs w:val="52"/>
        </w:rPr>
      </w:pPr>
    </w:p>
    <w:p w14:paraId="5E948A97" w14:textId="77777777" w:rsidR="00906855" w:rsidRPr="00083F9E" w:rsidRDefault="00906855" w:rsidP="00F21CE5">
      <w:pPr>
        <w:tabs>
          <w:tab w:val="center" w:pos="5133"/>
        </w:tabs>
        <w:jc w:val="left"/>
        <w:rPr>
          <w:color w:val="B6DDE8" w:themeColor="accent5" w:themeTint="66"/>
          <w:sz w:val="52"/>
          <w:szCs w:val="52"/>
        </w:rPr>
      </w:pPr>
    </w:p>
    <w:p w14:paraId="0395B054" w14:textId="77777777" w:rsidR="00906855" w:rsidRPr="00083F9E" w:rsidRDefault="00906855" w:rsidP="00F21CE5">
      <w:pPr>
        <w:tabs>
          <w:tab w:val="center" w:pos="5133"/>
        </w:tabs>
        <w:jc w:val="left"/>
        <w:rPr>
          <w:color w:val="B6DDE8" w:themeColor="accent5" w:themeTint="66"/>
          <w:sz w:val="52"/>
          <w:szCs w:val="52"/>
        </w:rPr>
      </w:pPr>
    </w:p>
    <w:p w14:paraId="209A4874" w14:textId="77777777" w:rsidR="00906855" w:rsidRPr="00083F9E" w:rsidRDefault="00906855" w:rsidP="00F21CE5">
      <w:pPr>
        <w:tabs>
          <w:tab w:val="center" w:pos="5133"/>
        </w:tabs>
        <w:jc w:val="left"/>
        <w:rPr>
          <w:color w:val="B6DDE8" w:themeColor="accent5" w:themeTint="66"/>
          <w:sz w:val="52"/>
          <w:szCs w:val="52"/>
        </w:rPr>
      </w:pPr>
    </w:p>
    <w:p w14:paraId="59DA5DFC" w14:textId="77777777" w:rsidR="00906855" w:rsidRPr="00083F9E" w:rsidRDefault="00906855" w:rsidP="00F21CE5">
      <w:pPr>
        <w:tabs>
          <w:tab w:val="center" w:pos="5133"/>
        </w:tabs>
        <w:jc w:val="left"/>
        <w:rPr>
          <w:color w:val="B6DDE8" w:themeColor="accent5" w:themeTint="66"/>
          <w:sz w:val="52"/>
          <w:szCs w:val="52"/>
        </w:rPr>
      </w:pPr>
    </w:p>
    <w:p w14:paraId="29547034" w14:textId="77777777" w:rsidR="00906855" w:rsidRPr="00083F9E" w:rsidRDefault="00906855" w:rsidP="00F21CE5">
      <w:pPr>
        <w:tabs>
          <w:tab w:val="center" w:pos="5133"/>
        </w:tabs>
        <w:jc w:val="left"/>
        <w:rPr>
          <w:color w:val="B6DDE8" w:themeColor="accent5" w:themeTint="66"/>
          <w:sz w:val="52"/>
          <w:szCs w:val="52"/>
        </w:rPr>
      </w:pPr>
    </w:p>
    <w:p w14:paraId="276144B2" w14:textId="77777777" w:rsidR="00906855" w:rsidRPr="00083F9E" w:rsidRDefault="00906855" w:rsidP="00F21CE5">
      <w:pPr>
        <w:tabs>
          <w:tab w:val="center" w:pos="5133"/>
        </w:tabs>
        <w:jc w:val="left"/>
        <w:rPr>
          <w:color w:val="B6DDE8" w:themeColor="accent5" w:themeTint="66"/>
          <w:sz w:val="52"/>
          <w:szCs w:val="52"/>
        </w:rPr>
      </w:pPr>
    </w:p>
    <w:p w14:paraId="59953748" w14:textId="39433CC4" w:rsidR="00CE006F" w:rsidRPr="00083F9E" w:rsidRDefault="00754CB1" w:rsidP="00F21CE5">
      <w:pPr>
        <w:pStyle w:val="Heading1"/>
        <w:jc w:val="left"/>
      </w:pPr>
      <w:bookmarkStart w:id="7" w:name="_Toc184138637"/>
      <w:bookmarkStart w:id="8" w:name="_Hlk146026615"/>
      <w:r w:rsidRPr="00083F9E">
        <w:t>Work Instruction</w:t>
      </w:r>
      <w:bookmarkEnd w:id="7"/>
    </w:p>
    <w:bookmarkEnd w:id="8"/>
    <w:p w14:paraId="4C769E18" w14:textId="4A01F2E8" w:rsidR="00CE006F" w:rsidRPr="00083F9E" w:rsidRDefault="004E798D" w:rsidP="00F21CE5">
      <w:pPr>
        <w:jc w:val="left"/>
        <w:rPr>
          <w:noProof/>
          <w:color w:val="FFFFFF" w:themeColor="background1"/>
          <w:sz w:val="40"/>
          <w:szCs w:val="40"/>
          <w:lang w:bidi="en-US"/>
        </w:rPr>
      </w:pPr>
      <w:sdt>
        <w:sdtPr>
          <w:rPr>
            <w:color w:val="FFFFFF" w:themeColor="background1"/>
            <w:sz w:val="40"/>
            <w:szCs w:val="40"/>
          </w:rPr>
          <w:alias w:val="Title"/>
          <w:tag w:val=""/>
          <w:id w:val="383992186"/>
          <w:placeholder>
            <w:docPart w:val="B6ED2B11160642E79AF020918C461FC2"/>
          </w:placeholder>
          <w:dataBinding w:prefixMappings="xmlns:ns0='http://purl.org/dc/elements/1.1/' xmlns:ns1='http://schemas.openxmlformats.org/package/2006/metadata/core-properties' " w:xpath="/ns1:coreProperties[1]/ns0:title[1]" w:storeItemID="{6C3C8BC8-F283-45AE-878A-BAB7291924A1}"/>
          <w:text/>
        </w:sdtPr>
        <w:sdtEndPr/>
        <w:sdtContent>
          <w:r w:rsidR="00614111" w:rsidRPr="00083F9E">
            <w:rPr>
              <w:color w:val="FFFFFF" w:themeColor="background1"/>
              <w:sz w:val="40"/>
              <w:szCs w:val="40"/>
            </w:rPr>
            <w:t>Azure SQL Database Health Check</w:t>
          </w:r>
        </w:sdtContent>
      </w:sdt>
      <w:r w:rsidR="007F0D2A" w:rsidRPr="00083F9E">
        <w:rPr>
          <w:noProof/>
          <w:color w:val="FFFFFF" w:themeColor="background1"/>
          <w:sz w:val="40"/>
          <w:szCs w:val="40"/>
          <w:lang w:bidi="en-US"/>
        </w:rPr>
        <w:t xml:space="preserve"> </w:t>
      </w:r>
      <w:bookmarkEnd w:id="0"/>
      <w:bookmarkEnd w:id="1"/>
      <w:bookmarkEnd w:id="2"/>
      <w:bookmarkEnd w:id="3"/>
      <w:bookmarkEnd w:id="4"/>
      <w:bookmarkEnd w:id="5"/>
      <w:bookmarkEnd w:id="6"/>
    </w:p>
    <w:p w14:paraId="7D9BEFDB" w14:textId="77777777" w:rsidR="00E747E5" w:rsidRPr="00083F9E" w:rsidRDefault="00E747E5" w:rsidP="00F21CE5">
      <w:pPr>
        <w:jc w:val="left"/>
        <w:rPr>
          <w:noProof/>
          <w:color w:val="FFFFFF" w:themeColor="background1"/>
          <w:sz w:val="40"/>
          <w:szCs w:val="40"/>
          <w:lang w:bidi="en-US"/>
        </w:rPr>
      </w:pPr>
      <w:r w:rsidRPr="00083F9E">
        <w:rPr>
          <w:b/>
          <w:bCs/>
          <w:color w:val="FFFFFF" w:themeColor="background1"/>
        </w:rPr>
        <w:br/>
        <w:t>Version 1</w:t>
      </w:r>
      <w:r w:rsidR="00B14158" w:rsidRPr="00083F9E">
        <w:rPr>
          <w:b/>
          <w:bCs/>
          <w:color w:val="FFFFFF" w:themeColor="background1"/>
        </w:rPr>
        <w:t>.0</w:t>
      </w:r>
    </w:p>
    <w:p w14:paraId="624DAF66" w14:textId="77777777" w:rsidR="00BF29ED" w:rsidRPr="00083F9E" w:rsidRDefault="00BF29ED" w:rsidP="00F21CE5">
      <w:pPr>
        <w:jc w:val="left"/>
        <w:sectPr w:rsidR="00BF29ED" w:rsidRPr="00083F9E" w:rsidSect="00A62D4E">
          <w:footerReference w:type="default" r:id="rId11"/>
          <w:headerReference w:type="first" r:id="rId12"/>
          <w:footerReference w:type="first" r:id="rId13"/>
          <w:pgSz w:w="11910" w:h="16840"/>
          <w:pgMar w:top="1701" w:right="1077" w:bottom="1440" w:left="567" w:header="720" w:footer="720" w:gutter="0"/>
          <w:cols w:space="720"/>
          <w:titlePg/>
          <w:docGrid w:linePitch="299"/>
        </w:sectPr>
      </w:pPr>
    </w:p>
    <w:p w14:paraId="1540EAD0" w14:textId="77777777" w:rsidR="00E95CBD" w:rsidRPr="00083F9E" w:rsidRDefault="00E95CBD" w:rsidP="00E95CBD">
      <w:pPr>
        <w:rPr>
          <w:color w:val="6F7C82"/>
          <w:sz w:val="36"/>
          <w:szCs w:val="36"/>
        </w:rPr>
      </w:pPr>
      <w:bookmarkStart w:id="9" w:name="_Toc92793621"/>
      <w:bookmarkStart w:id="10" w:name="_Toc92794199"/>
      <w:bookmarkStart w:id="11" w:name="_Toc69979854"/>
      <w:r w:rsidRPr="00083F9E">
        <w:rPr>
          <w:color w:val="6F7C82"/>
          <w:sz w:val="36"/>
          <w:szCs w:val="36"/>
        </w:rPr>
        <w:lastRenderedPageBreak/>
        <w:t>Contents</w:t>
      </w:r>
    </w:p>
    <w:sdt>
      <w:sdtPr>
        <w:rPr>
          <w:rFonts w:cs="Arial"/>
          <w:bCs w:val="0"/>
          <w:szCs w:val="22"/>
        </w:rPr>
        <w:id w:val="1261099037"/>
        <w:docPartObj>
          <w:docPartGallery w:val="Table of Contents"/>
          <w:docPartUnique/>
        </w:docPartObj>
      </w:sdtPr>
      <w:sdtEndPr>
        <w:rPr>
          <w:b/>
          <w:noProof/>
        </w:rPr>
      </w:sdtEndPr>
      <w:sdtContent>
        <w:p w14:paraId="381F294A" w14:textId="4F41B529" w:rsidR="00232F43" w:rsidRDefault="00E95CBD">
          <w:pPr>
            <w:pStyle w:val="TOC1"/>
            <w:tabs>
              <w:tab w:val="right" w:pos="10766"/>
            </w:tabs>
            <w:rPr>
              <w:rFonts w:asciiTheme="minorHAnsi" w:eastAsiaTheme="minorEastAsia" w:hAnsiTheme="minorHAnsi" w:cstheme="minorBidi"/>
              <w:bCs w:val="0"/>
              <w:noProof/>
              <w:kern w:val="2"/>
              <w:sz w:val="24"/>
              <w:szCs w:val="24"/>
              <w:lang w:eastAsia="en-AU"/>
              <w14:ligatures w14:val="standardContextual"/>
            </w:rPr>
          </w:pPr>
          <w:r w:rsidRPr="00083F9E">
            <w:fldChar w:fldCharType="begin"/>
          </w:r>
          <w:r w:rsidRPr="00083F9E">
            <w:instrText xml:space="preserve"> TOC \o "1-3" \h \z \u </w:instrText>
          </w:r>
          <w:r w:rsidRPr="00083F9E">
            <w:fldChar w:fldCharType="separate"/>
          </w:r>
          <w:hyperlink w:anchor="_Toc184138637" w:history="1">
            <w:r w:rsidR="00232F43" w:rsidRPr="00420A14">
              <w:rPr>
                <w:rStyle w:val="Hyperlink"/>
                <w:noProof/>
              </w:rPr>
              <w:t>Work Instruction</w:t>
            </w:r>
            <w:r w:rsidR="00232F43">
              <w:rPr>
                <w:noProof/>
                <w:webHidden/>
              </w:rPr>
              <w:tab/>
            </w:r>
            <w:r w:rsidR="00232F43">
              <w:rPr>
                <w:noProof/>
                <w:webHidden/>
              </w:rPr>
              <w:fldChar w:fldCharType="begin"/>
            </w:r>
            <w:r w:rsidR="00232F43">
              <w:rPr>
                <w:noProof/>
                <w:webHidden/>
              </w:rPr>
              <w:instrText xml:space="preserve"> PAGEREF _Toc184138637 \h </w:instrText>
            </w:r>
            <w:r w:rsidR="00232F43">
              <w:rPr>
                <w:noProof/>
                <w:webHidden/>
              </w:rPr>
            </w:r>
            <w:r w:rsidR="00232F43">
              <w:rPr>
                <w:noProof/>
                <w:webHidden/>
              </w:rPr>
              <w:fldChar w:fldCharType="separate"/>
            </w:r>
            <w:r w:rsidR="00232F43">
              <w:rPr>
                <w:noProof/>
                <w:webHidden/>
              </w:rPr>
              <w:t>1</w:t>
            </w:r>
            <w:r w:rsidR="00232F43">
              <w:rPr>
                <w:noProof/>
                <w:webHidden/>
              </w:rPr>
              <w:fldChar w:fldCharType="end"/>
            </w:r>
          </w:hyperlink>
        </w:p>
        <w:p w14:paraId="1E7FC2D8" w14:textId="2B7F1C79"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38" w:history="1">
            <w:r w:rsidRPr="00420A14">
              <w:rPr>
                <w:rStyle w:val="Hyperlink"/>
                <w:noProof/>
              </w:rPr>
              <w:t>Document Control</w:t>
            </w:r>
            <w:r>
              <w:rPr>
                <w:noProof/>
                <w:webHidden/>
              </w:rPr>
              <w:tab/>
            </w:r>
            <w:r>
              <w:rPr>
                <w:noProof/>
                <w:webHidden/>
              </w:rPr>
              <w:fldChar w:fldCharType="begin"/>
            </w:r>
            <w:r>
              <w:rPr>
                <w:noProof/>
                <w:webHidden/>
              </w:rPr>
              <w:instrText xml:space="preserve"> PAGEREF _Toc184138638 \h </w:instrText>
            </w:r>
            <w:r>
              <w:rPr>
                <w:noProof/>
                <w:webHidden/>
              </w:rPr>
            </w:r>
            <w:r>
              <w:rPr>
                <w:noProof/>
                <w:webHidden/>
              </w:rPr>
              <w:fldChar w:fldCharType="separate"/>
            </w:r>
            <w:r>
              <w:rPr>
                <w:noProof/>
                <w:webHidden/>
              </w:rPr>
              <w:t>3</w:t>
            </w:r>
            <w:r>
              <w:rPr>
                <w:noProof/>
                <w:webHidden/>
              </w:rPr>
              <w:fldChar w:fldCharType="end"/>
            </w:r>
          </w:hyperlink>
        </w:p>
        <w:p w14:paraId="26628C79" w14:textId="11CF9FEC"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39" w:history="1">
            <w:r w:rsidRPr="00420A14">
              <w:rPr>
                <w:rStyle w:val="Hyperlink"/>
                <w:noProof/>
              </w:rPr>
              <w:t>Distribution List</w:t>
            </w:r>
            <w:r>
              <w:rPr>
                <w:noProof/>
                <w:webHidden/>
              </w:rPr>
              <w:tab/>
            </w:r>
            <w:r>
              <w:rPr>
                <w:noProof/>
                <w:webHidden/>
              </w:rPr>
              <w:fldChar w:fldCharType="begin"/>
            </w:r>
            <w:r>
              <w:rPr>
                <w:noProof/>
                <w:webHidden/>
              </w:rPr>
              <w:instrText xml:space="preserve"> PAGEREF _Toc184138639 \h </w:instrText>
            </w:r>
            <w:r>
              <w:rPr>
                <w:noProof/>
                <w:webHidden/>
              </w:rPr>
            </w:r>
            <w:r>
              <w:rPr>
                <w:noProof/>
                <w:webHidden/>
              </w:rPr>
              <w:fldChar w:fldCharType="separate"/>
            </w:r>
            <w:r>
              <w:rPr>
                <w:noProof/>
                <w:webHidden/>
              </w:rPr>
              <w:t>3</w:t>
            </w:r>
            <w:r>
              <w:rPr>
                <w:noProof/>
                <w:webHidden/>
              </w:rPr>
              <w:fldChar w:fldCharType="end"/>
            </w:r>
          </w:hyperlink>
        </w:p>
        <w:p w14:paraId="2DB3B3AF" w14:textId="4E4A357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0" w:history="1">
            <w:r w:rsidRPr="00420A14">
              <w:rPr>
                <w:rStyle w:val="Hyperlink"/>
                <w:noProof/>
              </w:rPr>
              <w:t>Amendment Record</w:t>
            </w:r>
            <w:r>
              <w:rPr>
                <w:noProof/>
                <w:webHidden/>
              </w:rPr>
              <w:tab/>
            </w:r>
            <w:r>
              <w:rPr>
                <w:noProof/>
                <w:webHidden/>
              </w:rPr>
              <w:fldChar w:fldCharType="begin"/>
            </w:r>
            <w:r>
              <w:rPr>
                <w:noProof/>
                <w:webHidden/>
              </w:rPr>
              <w:instrText xml:space="preserve"> PAGEREF _Toc184138640 \h </w:instrText>
            </w:r>
            <w:r>
              <w:rPr>
                <w:noProof/>
                <w:webHidden/>
              </w:rPr>
            </w:r>
            <w:r>
              <w:rPr>
                <w:noProof/>
                <w:webHidden/>
              </w:rPr>
              <w:fldChar w:fldCharType="separate"/>
            </w:r>
            <w:r>
              <w:rPr>
                <w:noProof/>
                <w:webHidden/>
              </w:rPr>
              <w:t>3</w:t>
            </w:r>
            <w:r>
              <w:rPr>
                <w:noProof/>
                <w:webHidden/>
              </w:rPr>
              <w:fldChar w:fldCharType="end"/>
            </w:r>
          </w:hyperlink>
        </w:p>
        <w:p w14:paraId="6200FD1D" w14:textId="36DD8D2F"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1" w:history="1">
            <w:r w:rsidRPr="00420A14">
              <w:rPr>
                <w:rStyle w:val="Hyperlink"/>
                <w:noProof/>
              </w:rPr>
              <w:t>Terminology</w:t>
            </w:r>
            <w:r>
              <w:rPr>
                <w:noProof/>
                <w:webHidden/>
              </w:rPr>
              <w:tab/>
            </w:r>
            <w:r>
              <w:rPr>
                <w:noProof/>
                <w:webHidden/>
              </w:rPr>
              <w:fldChar w:fldCharType="begin"/>
            </w:r>
            <w:r>
              <w:rPr>
                <w:noProof/>
                <w:webHidden/>
              </w:rPr>
              <w:instrText xml:space="preserve"> PAGEREF _Toc184138641 \h </w:instrText>
            </w:r>
            <w:r>
              <w:rPr>
                <w:noProof/>
                <w:webHidden/>
              </w:rPr>
            </w:r>
            <w:r>
              <w:rPr>
                <w:noProof/>
                <w:webHidden/>
              </w:rPr>
              <w:fldChar w:fldCharType="separate"/>
            </w:r>
            <w:r>
              <w:rPr>
                <w:noProof/>
                <w:webHidden/>
              </w:rPr>
              <w:t>3</w:t>
            </w:r>
            <w:r>
              <w:rPr>
                <w:noProof/>
                <w:webHidden/>
              </w:rPr>
              <w:fldChar w:fldCharType="end"/>
            </w:r>
          </w:hyperlink>
        </w:p>
        <w:p w14:paraId="5AFB38BF" w14:textId="789FFEF0"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2" w:history="1">
            <w:r w:rsidRPr="00420A14">
              <w:rPr>
                <w:rStyle w:val="Hyperlink"/>
                <w:noProof/>
              </w:rPr>
              <w:t>Executive Summary</w:t>
            </w:r>
            <w:r>
              <w:rPr>
                <w:noProof/>
                <w:webHidden/>
              </w:rPr>
              <w:tab/>
            </w:r>
            <w:r>
              <w:rPr>
                <w:noProof/>
                <w:webHidden/>
              </w:rPr>
              <w:fldChar w:fldCharType="begin"/>
            </w:r>
            <w:r>
              <w:rPr>
                <w:noProof/>
                <w:webHidden/>
              </w:rPr>
              <w:instrText xml:space="preserve"> PAGEREF _Toc184138642 \h </w:instrText>
            </w:r>
            <w:r>
              <w:rPr>
                <w:noProof/>
                <w:webHidden/>
              </w:rPr>
            </w:r>
            <w:r>
              <w:rPr>
                <w:noProof/>
                <w:webHidden/>
              </w:rPr>
              <w:fldChar w:fldCharType="separate"/>
            </w:r>
            <w:r>
              <w:rPr>
                <w:noProof/>
                <w:webHidden/>
              </w:rPr>
              <w:t>4</w:t>
            </w:r>
            <w:r>
              <w:rPr>
                <w:noProof/>
                <w:webHidden/>
              </w:rPr>
              <w:fldChar w:fldCharType="end"/>
            </w:r>
          </w:hyperlink>
        </w:p>
        <w:p w14:paraId="72BCD0D9" w14:textId="23535EAB"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3" w:history="1">
            <w:r w:rsidRPr="00420A14">
              <w:rPr>
                <w:rStyle w:val="Hyperlink"/>
                <w:noProof/>
              </w:rPr>
              <w:t>Pre-requisites</w:t>
            </w:r>
            <w:r>
              <w:rPr>
                <w:noProof/>
                <w:webHidden/>
              </w:rPr>
              <w:tab/>
            </w:r>
            <w:r>
              <w:rPr>
                <w:noProof/>
                <w:webHidden/>
              </w:rPr>
              <w:fldChar w:fldCharType="begin"/>
            </w:r>
            <w:r>
              <w:rPr>
                <w:noProof/>
                <w:webHidden/>
              </w:rPr>
              <w:instrText xml:space="preserve"> PAGEREF _Toc184138643 \h </w:instrText>
            </w:r>
            <w:r>
              <w:rPr>
                <w:noProof/>
                <w:webHidden/>
              </w:rPr>
            </w:r>
            <w:r>
              <w:rPr>
                <w:noProof/>
                <w:webHidden/>
              </w:rPr>
              <w:fldChar w:fldCharType="separate"/>
            </w:r>
            <w:r>
              <w:rPr>
                <w:noProof/>
                <w:webHidden/>
              </w:rPr>
              <w:t>4</w:t>
            </w:r>
            <w:r>
              <w:rPr>
                <w:noProof/>
                <w:webHidden/>
              </w:rPr>
              <w:fldChar w:fldCharType="end"/>
            </w:r>
          </w:hyperlink>
        </w:p>
        <w:p w14:paraId="50A51063" w14:textId="0255B2BE"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4" w:history="1">
            <w:r w:rsidRPr="00420A14">
              <w:rPr>
                <w:rStyle w:val="Hyperlink"/>
                <w:noProof/>
              </w:rPr>
              <w:t>General Guidelines</w:t>
            </w:r>
            <w:r>
              <w:rPr>
                <w:noProof/>
                <w:webHidden/>
              </w:rPr>
              <w:tab/>
            </w:r>
            <w:r>
              <w:rPr>
                <w:noProof/>
                <w:webHidden/>
              </w:rPr>
              <w:fldChar w:fldCharType="begin"/>
            </w:r>
            <w:r>
              <w:rPr>
                <w:noProof/>
                <w:webHidden/>
              </w:rPr>
              <w:instrText xml:space="preserve"> PAGEREF _Toc184138644 \h </w:instrText>
            </w:r>
            <w:r>
              <w:rPr>
                <w:noProof/>
                <w:webHidden/>
              </w:rPr>
            </w:r>
            <w:r>
              <w:rPr>
                <w:noProof/>
                <w:webHidden/>
              </w:rPr>
              <w:fldChar w:fldCharType="separate"/>
            </w:r>
            <w:r>
              <w:rPr>
                <w:noProof/>
                <w:webHidden/>
              </w:rPr>
              <w:t>5</w:t>
            </w:r>
            <w:r>
              <w:rPr>
                <w:noProof/>
                <w:webHidden/>
              </w:rPr>
              <w:fldChar w:fldCharType="end"/>
            </w:r>
          </w:hyperlink>
        </w:p>
        <w:p w14:paraId="67729408" w14:textId="04AEE7EF"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5" w:history="1">
            <w:r w:rsidRPr="00420A14">
              <w:rPr>
                <w:rStyle w:val="Hyperlink"/>
                <w:noProof/>
              </w:rPr>
              <w:t>Health Check</w:t>
            </w:r>
            <w:r>
              <w:rPr>
                <w:noProof/>
                <w:webHidden/>
              </w:rPr>
              <w:tab/>
            </w:r>
            <w:r>
              <w:rPr>
                <w:noProof/>
                <w:webHidden/>
              </w:rPr>
              <w:fldChar w:fldCharType="begin"/>
            </w:r>
            <w:r>
              <w:rPr>
                <w:noProof/>
                <w:webHidden/>
              </w:rPr>
              <w:instrText xml:space="preserve"> PAGEREF _Toc184138645 \h </w:instrText>
            </w:r>
            <w:r>
              <w:rPr>
                <w:noProof/>
                <w:webHidden/>
              </w:rPr>
            </w:r>
            <w:r>
              <w:rPr>
                <w:noProof/>
                <w:webHidden/>
              </w:rPr>
              <w:fldChar w:fldCharType="separate"/>
            </w:r>
            <w:r>
              <w:rPr>
                <w:noProof/>
                <w:webHidden/>
              </w:rPr>
              <w:t>7</w:t>
            </w:r>
            <w:r>
              <w:rPr>
                <w:noProof/>
                <w:webHidden/>
              </w:rPr>
              <w:fldChar w:fldCharType="end"/>
            </w:r>
          </w:hyperlink>
        </w:p>
        <w:p w14:paraId="31A5F097" w14:textId="18A40127"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6" w:history="1">
            <w:r w:rsidRPr="00420A14">
              <w:rPr>
                <w:rStyle w:val="Hyperlink"/>
                <w:noProof/>
              </w:rPr>
              <w:t>Database Information and Resource Limits</w:t>
            </w:r>
            <w:r>
              <w:rPr>
                <w:noProof/>
                <w:webHidden/>
              </w:rPr>
              <w:tab/>
            </w:r>
            <w:r>
              <w:rPr>
                <w:noProof/>
                <w:webHidden/>
              </w:rPr>
              <w:fldChar w:fldCharType="begin"/>
            </w:r>
            <w:r>
              <w:rPr>
                <w:noProof/>
                <w:webHidden/>
              </w:rPr>
              <w:instrText xml:space="preserve"> PAGEREF _Toc184138646 \h </w:instrText>
            </w:r>
            <w:r>
              <w:rPr>
                <w:noProof/>
                <w:webHidden/>
              </w:rPr>
            </w:r>
            <w:r>
              <w:rPr>
                <w:noProof/>
                <w:webHidden/>
              </w:rPr>
              <w:fldChar w:fldCharType="separate"/>
            </w:r>
            <w:r>
              <w:rPr>
                <w:noProof/>
                <w:webHidden/>
              </w:rPr>
              <w:t>7</w:t>
            </w:r>
            <w:r>
              <w:rPr>
                <w:noProof/>
                <w:webHidden/>
              </w:rPr>
              <w:fldChar w:fldCharType="end"/>
            </w:r>
          </w:hyperlink>
        </w:p>
        <w:p w14:paraId="460BAA18" w14:textId="12A8397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7" w:history="1">
            <w:r w:rsidRPr="00420A14">
              <w:rPr>
                <w:rStyle w:val="Hyperlink"/>
                <w:noProof/>
              </w:rPr>
              <w:t>Memory Utilisation</w:t>
            </w:r>
            <w:r>
              <w:rPr>
                <w:noProof/>
                <w:webHidden/>
              </w:rPr>
              <w:tab/>
            </w:r>
            <w:r>
              <w:rPr>
                <w:noProof/>
                <w:webHidden/>
              </w:rPr>
              <w:fldChar w:fldCharType="begin"/>
            </w:r>
            <w:r>
              <w:rPr>
                <w:noProof/>
                <w:webHidden/>
              </w:rPr>
              <w:instrText xml:space="preserve"> PAGEREF _Toc184138647 \h </w:instrText>
            </w:r>
            <w:r>
              <w:rPr>
                <w:noProof/>
                <w:webHidden/>
              </w:rPr>
            </w:r>
            <w:r>
              <w:rPr>
                <w:noProof/>
                <w:webHidden/>
              </w:rPr>
              <w:fldChar w:fldCharType="separate"/>
            </w:r>
            <w:r>
              <w:rPr>
                <w:noProof/>
                <w:webHidden/>
              </w:rPr>
              <w:t>8</w:t>
            </w:r>
            <w:r>
              <w:rPr>
                <w:noProof/>
                <w:webHidden/>
              </w:rPr>
              <w:fldChar w:fldCharType="end"/>
            </w:r>
          </w:hyperlink>
        </w:p>
        <w:p w14:paraId="4889415F" w14:textId="2E3795E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8" w:history="1">
            <w:r w:rsidRPr="00420A14">
              <w:rPr>
                <w:rStyle w:val="Hyperlink"/>
                <w:noProof/>
              </w:rPr>
              <w:t>Memory Distribution</w:t>
            </w:r>
            <w:r>
              <w:rPr>
                <w:noProof/>
                <w:webHidden/>
              </w:rPr>
              <w:tab/>
            </w:r>
            <w:r>
              <w:rPr>
                <w:noProof/>
                <w:webHidden/>
              </w:rPr>
              <w:fldChar w:fldCharType="begin"/>
            </w:r>
            <w:r>
              <w:rPr>
                <w:noProof/>
                <w:webHidden/>
              </w:rPr>
              <w:instrText xml:space="preserve"> PAGEREF _Toc184138648 \h </w:instrText>
            </w:r>
            <w:r>
              <w:rPr>
                <w:noProof/>
                <w:webHidden/>
              </w:rPr>
            </w:r>
            <w:r>
              <w:rPr>
                <w:noProof/>
                <w:webHidden/>
              </w:rPr>
              <w:fldChar w:fldCharType="separate"/>
            </w:r>
            <w:r>
              <w:rPr>
                <w:noProof/>
                <w:webHidden/>
              </w:rPr>
              <w:t>8</w:t>
            </w:r>
            <w:r>
              <w:rPr>
                <w:noProof/>
                <w:webHidden/>
              </w:rPr>
              <w:fldChar w:fldCharType="end"/>
            </w:r>
          </w:hyperlink>
        </w:p>
        <w:p w14:paraId="549DAD81" w14:textId="480ED36F"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9" w:history="1">
            <w:r w:rsidRPr="00420A14">
              <w:rPr>
                <w:rStyle w:val="Hyperlink"/>
                <w:noProof/>
              </w:rPr>
              <w:t>Buffer Pool</w:t>
            </w:r>
            <w:r>
              <w:rPr>
                <w:noProof/>
                <w:webHidden/>
              </w:rPr>
              <w:tab/>
            </w:r>
            <w:r>
              <w:rPr>
                <w:noProof/>
                <w:webHidden/>
              </w:rPr>
              <w:fldChar w:fldCharType="begin"/>
            </w:r>
            <w:r>
              <w:rPr>
                <w:noProof/>
                <w:webHidden/>
              </w:rPr>
              <w:instrText xml:space="preserve"> PAGEREF _Toc184138649 \h </w:instrText>
            </w:r>
            <w:r>
              <w:rPr>
                <w:noProof/>
                <w:webHidden/>
              </w:rPr>
            </w:r>
            <w:r>
              <w:rPr>
                <w:noProof/>
                <w:webHidden/>
              </w:rPr>
              <w:fldChar w:fldCharType="separate"/>
            </w:r>
            <w:r>
              <w:rPr>
                <w:noProof/>
                <w:webHidden/>
              </w:rPr>
              <w:t>8</w:t>
            </w:r>
            <w:r>
              <w:rPr>
                <w:noProof/>
                <w:webHidden/>
              </w:rPr>
              <w:fldChar w:fldCharType="end"/>
            </w:r>
          </w:hyperlink>
        </w:p>
        <w:p w14:paraId="40161F74" w14:textId="3DBAD28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0" w:history="1">
            <w:r w:rsidRPr="00420A14">
              <w:rPr>
                <w:rStyle w:val="Hyperlink"/>
                <w:noProof/>
              </w:rPr>
              <w:t>Plan Cache</w:t>
            </w:r>
            <w:r>
              <w:rPr>
                <w:noProof/>
                <w:webHidden/>
              </w:rPr>
              <w:tab/>
            </w:r>
            <w:r>
              <w:rPr>
                <w:noProof/>
                <w:webHidden/>
              </w:rPr>
              <w:fldChar w:fldCharType="begin"/>
            </w:r>
            <w:r>
              <w:rPr>
                <w:noProof/>
                <w:webHidden/>
              </w:rPr>
              <w:instrText xml:space="preserve"> PAGEREF _Toc184138650 \h </w:instrText>
            </w:r>
            <w:r>
              <w:rPr>
                <w:noProof/>
                <w:webHidden/>
              </w:rPr>
            </w:r>
            <w:r>
              <w:rPr>
                <w:noProof/>
                <w:webHidden/>
              </w:rPr>
              <w:fldChar w:fldCharType="separate"/>
            </w:r>
            <w:r>
              <w:rPr>
                <w:noProof/>
                <w:webHidden/>
              </w:rPr>
              <w:t>8</w:t>
            </w:r>
            <w:r>
              <w:rPr>
                <w:noProof/>
                <w:webHidden/>
              </w:rPr>
              <w:fldChar w:fldCharType="end"/>
            </w:r>
          </w:hyperlink>
        </w:p>
        <w:p w14:paraId="2BC18D11" w14:textId="41588656"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1" w:history="1">
            <w:r w:rsidRPr="00420A14">
              <w:rPr>
                <w:rStyle w:val="Hyperlink"/>
                <w:noProof/>
              </w:rPr>
              <w:t>Stolen Memory</w:t>
            </w:r>
            <w:r>
              <w:rPr>
                <w:noProof/>
                <w:webHidden/>
              </w:rPr>
              <w:tab/>
            </w:r>
            <w:r>
              <w:rPr>
                <w:noProof/>
                <w:webHidden/>
              </w:rPr>
              <w:fldChar w:fldCharType="begin"/>
            </w:r>
            <w:r>
              <w:rPr>
                <w:noProof/>
                <w:webHidden/>
              </w:rPr>
              <w:instrText xml:space="preserve"> PAGEREF _Toc184138651 \h </w:instrText>
            </w:r>
            <w:r>
              <w:rPr>
                <w:noProof/>
                <w:webHidden/>
              </w:rPr>
            </w:r>
            <w:r>
              <w:rPr>
                <w:noProof/>
                <w:webHidden/>
              </w:rPr>
              <w:fldChar w:fldCharType="separate"/>
            </w:r>
            <w:r>
              <w:rPr>
                <w:noProof/>
                <w:webHidden/>
              </w:rPr>
              <w:t>9</w:t>
            </w:r>
            <w:r>
              <w:rPr>
                <w:noProof/>
                <w:webHidden/>
              </w:rPr>
              <w:fldChar w:fldCharType="end"/>
            </w:r>
          </w:hyperlink>
        </w:p>
        <w:p w14:paraId="3B4D9C8B" w14:textId="31EAE503"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2" w:history="1">
            <w:r w:rsidRPr="00420A14">
              <w:rPr>
                <w:rStyle w:val="Hyperlink"/>
                <w:noProof/>
              </w:rPr>
              <w:t>I/O</w:t>
            </w:r>
            <w:r>
              <w:rPr>
                <w:noProof/>
                <w:webHidden/>
              </w:rPr>
              <w:tab/>
            </w:r>
            <w:r>
              <w:rPr>
                <w:noProof/>
                <w:webHidden/>
              </w:rPr>
              <w:fldChar w:fldCharType="begin"/>
            </w:r>
            <w:r>
              <w:rPr>
                <w:noProof/>
                <w:webHidden/>
              </w:rPr>
              <w:instrText xml:space="preserve"> PAGEREF _Toc184138652 \h </w:instrText>
            </w:r>
            <w:r>
              <w:rPr>
                <w:noProof/>
                <w:webHidden/>
              </w:rPr>
            </w:r>
            <w:r>
              <w:rPr>
                <w:noProof/>
                <w:webHidden/>
              </w:rPr>
              <w:fldChar w:fldCharType="separate"/>
            </w:r>
            <w:r>
              <w:rPr>
                <w:noProof/>
                <w:webHidden/>
              </w:rPr>
              <w:t>10</w:t>
            </w:r>
            <w:r>
              <w:rPr>
                <w:noProof/>
                <w:webHidden/>
              </w:rPr>
              <w:fldChar w:fldCharType="end"/>
            </w:r>
          </w:hyperlink>
        </w:p>
        <w:p w14:paraId="2B7B5265" w14:textId="1AA6C6D9"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3" w:history="1">
            <w:r w:rsidRPr="00420A14">
              <w:rPr>
                <w:rStyle w:val="Hyperlink"/>
                <w:noProof/>
              </w:rPr>
              <w:t>Percentage of Service Tier Limit</w:t>
            </w:r>
            <w:r>
              <w:rPr>
                <w:noProof/>
                <w:webHidden/>
              </w:rPr>
              <w:tab/>
            </w:r>
            <w:r>
              <w:rPr>
                <w:noProof/>
                <w:webHidden/>
              </w:rPr>
              <w:fldChar w:fldCharType="begin"/>
            </w:r>
            <w:r>
              <w:rPr>
                <w:noProof/>
                <w:webHidden/>
              </w:rPr>
              <w:instrText xml:space="preserve"> PAGEREF _Toc184138653 \h </w:instrText>
            </w:r>
            <w:r>
              <w:rPr>
                <w:noProof/>
                <w:webHidden/>
              </w:rPr>
            </w:r>
            <w:r>
              <w:rPr>
                <w:noProof/>
                <w:webHidden/>
              </w:rPr>
              <w:fldChar w:fldCharType="separate"/>
            </w:r>
            <w:r>
              <w:rPr>
                <w:noProof/>
                <w:webHidden/>
              </w:rPr>
              <w:t>10</w:t>
            </w:r>
            <w:r>
              <w:rPr>
                <w:noProof/>
                <w:webHidden/>
              </w:rPr>
              <w:fldChar w:fldCharType="end"/>
            </w:r>
          </w:hyperlink>
        </w:p>
        <w:p w14:paraId="3514B4A0" w14:textId="1C679B6A"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4" w:history="1">
            <w:r w:rsidRPr="00420A14">
              <w:rPr>
                <w:rStyle w:val="Hyperlink"/>
                <w:noProof/>
              </w:rPr>
              <w:t>Waits</w:t>
            </w:r>
            <w:r>
              <w:rPr>
                <w:noProof/>
                <w:webHidden/>
              </w:rPr>
              <w:tab/>
            </w:r>
            <w:r>
              <w:rPr>
                <w:noProof/>
                <w:webHidden/>
              </w:rPr>
              <w:fldChar w:fldCharType="begin"/>
            </w:r>
            <w:r>
              <w:rPr>
                <w:noProof/>
                <w:webHidden/>
              </w:rPr>
              <w:instrText xml:space="preserve"> PAGEREF _Toc184138654 \h </w:instrText>
            </w:r>
            <w:r>
              <w:rPr>
                <w:noProof/>
                <w:webHidden/>
              </w:rPr>
            </w:r>
            <w:r>
              <w:rPr>
                <w:noProof/>
                <w:webHidden/>
              </w:rPr>
              <w:fldChar w:fldCharType="separate"/>
            </w:r>
            <w:r>
              <w:rPr>
                <w:noProof/>
                <w:webHidden/>
              </w:rPr>
              <w:t>10</w:t>
            </w:r>
            <w:r>
              <w:rPr>
                <w:noProof/>
                <w:webHidden/>
              </w:rPr>
              <w:fldChar w:fldCharType="end"/>
            </w:r>
          </w:hyperlink>
        </w:p>
        <w:p w14:paraId="76621FFC" w14:textId="512F6513"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5" w:history="1">
            <w:r w:rsidRPr="00420A14">
              <w:rPr>
                <w:rStyle w:val="Hyperlink"/>
                <w:noProof/>
              </w:rPr>
              <w:t>Latency</w:t>
            </w:r>
            <w:r>
              <w:rPr>
                <w:noProof/>
                <w:webHidden/>
              </w:rPr>
              <w:tab/>
            </w:r>
            <w:r>
              <w:rPr>
                <w:noProof/>
                <w:webHidden/>
              </w:rPr>
              <w:fldChar w:fldCharType="begin"/>
            </w:r>
            <w:r>
              <w:rPr>
                <w:noProof/>
                <w:webHidden/>
              </w:rPr>
              <w:instrText xml:space="preserve"> PAGEREF _Toc184138655 \h </w:instrText>
            </w:r>
            <w:r>
              <w:rPr>
                <w:noProof/>
                <w:webHidden/>
              </w:rPr>
            </w:r>
            <w:r>
              <w:rPr>
                <w:noProof/>
                <w:webHidden/>
              </w:rPr>
              <w:fldChar w:fldCharType="separate"/>
            </w:r>
            <w:r>
              <w:rPr>
                <w:noProof/>
                <w:webHidden/>
              </w:rPr>
              <w:t>10</w:t>
            </w:r>
            <w:r>
              <w:rPr>
                <w:noProof/>
                <w:webHidden/>
              </w:rPr>
              <w:fldChar w:fldCharType="end"/>
            </w:r>
          </w:hyperlink>
        </w:p>
        <w:p w14:paraId="2D71F9CA" w14:textId="7622D9BA"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6" w:history="1">
            <w:r w:rsidRPr="00420A14">
              <w:rPr>
                <w:rStyle w:val="Hyperlink"/>
                <w:noProof/>
              </w:rPr>
              <w:t>CPU</w:t>
            </w:r>
            <w:r>
              <w:rPr>
                <w:noProof/>
                <w:webHidden/>
              </w:rPr>
              <w:tab/>
            </w:r>
            <w:r>
              <w:rPr>
                <w:noProof/>
                <w:webHidden/>
              </w:rPr>
              <w:fldChar w:fldCharType="begin"/>
            </w:r>
            <w:r>
              <w:rPr>
                <w:noProof/>
                <w:webHidden/>
              </w:rPr>
              <w:instrText xml:space="preserve"> PAGEREF _Toc184138656 \h </w:instrText>
            </w:r>
            <w:r>
              <w:rPr>
                <w:noProof/>
                <w:webHidden/>
              </w:rPr>
            </w:r>
            <w:r>
              <w:rPr>
                <w:noProof/>
                <w:webHidden/>
              </w:rPr>
              <w:fldChar w:fldCharType="separate"/>
            </w:r>
            <w:r>
              <w:rPr>
                <w:noProof/>
                <w:webHidden/>
              </w:rPr>
              <w:t>12</w:t>
            </w:r>
            <w:r>
              <w:rPr>
                <w:noProof/>
                <w:webHidden/>
              </w:rPr>
              <w:fldChar w:fldCharType="end"/>
            </w:r>
          </w:hyperlink>
        </w:p>
        <w:p w14:paraId="08887BF3" w14:textId="08C3368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7" w:history="1">
            <w:r w:rsidRPr="00420A14">
              <w:rPr>
                <w:rStyle w:val="Hyperlink"/>
                <w:noProof/>
              </w:rPr>
              <w:t>Percentage of Service Tier Limit</w:t>
            </w:r>
            <w:r>
              <w:rPr>
                <w:noProof/>
                <w:webHidden/>
              </w:rPr>
              <w:tab/>
            </w:r>
            <w:r>
              <w:rPr>
                <w:noProof/>
                <w:webHidden/>
              </w:rPr>
              <w:fldChar w:fldCharType="begin"/>
            </w:r>
            <w:r>
              <w:rPr>
                <w:noProof/>
                <w:webHidden/>
              </w:rPr>
              <w:instrText xml:space="preserve"> PAGEREF _Toc184138657 \h </w:instrText>
            </w:r>
            <w:r>
              <w:rPr>
                <w:noProof/>
                <w:webHidden/>
              </w:rPr>
            </w:r>
            <w:r>
              <w:rPr>
                <w:noProof/>
                <w:webHidden/>
              </w:rPr>
              <w:fldChar w:fldCharType="separate"/>
            </w:r>
            <w:r>
              <w:rPr>
                <w:noProof/>
                <w:webHidden/>
              </w:rPr>
              <w:t>12</w:t>
            </w:r>
            <w:r>
              <w:rPr>
                <w:noProof/>
                <w:webHidden/>
              </w:rPr>
              <w:fldChar w:fldCharType="end"/>
            </w:r>
          </w:hyperlink>
        </w:p>
        <w:p w14:paraId="7707CA47" w14:textId="1DD5CAB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8" w:history="1">
            <w:r w:rsidRPr="00420A14">
              <w:rPr>
                <w:rStyle w:val="Hyperlink"/>
                <w:noProof/>
              </w:rPr>
              <w:t>Waits</w:t>
            </w:r>
            <w:r>
              <w:rPr>
                <w:noProof/>
                <w:webHidden/>
              </w:rPr>
              <w:tab/>
            </w:r>
            <w:r>
              <w:rPr>
                <w:noProof/>
                <w:webHidden/>
              </w:rPr>
              <w:fldChar w:fldCharType="begin"/>
            </w:r>
            <w:r>
              <w:rPr>
                <w:noProof/>
                <w:webHidden/>
              </w:rPr>
              <w:instrText xml:space="preserve"> PAGEREF _Toc184138658 \h </w:instrText>
            </w:r>
            <w:r>
              <w:rPr>
                <w:noProof/>
                <w:webHidden/>
              </w:rPr>
            </w:r>
            <w:r>
              <w:rPr>
                <w:noProof/>
                <w:webHidden/>
              </w:rPr>
              <w:fldChar w:fldCharType="separate"/>
            </w:r>
            <w:r>
              <w:rPr>
                <w:noProof/>
                <w:webHidden/>
              </w:rPr>
              <w:t>12</w:t>
            </w:r>
            <w:r>
              <w:rPr>
                <w:noProof/>
                <w:webHidden/>
              </w:rPr>
              <w:fldChar w:fldCharType="end"/>
            </w:r>
          </w:hyperlink>
        </w:p>
        <w:p w14:paraId="00E7FE0F" w14:textId="6AD62CFD"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9" w:history="1">
            <w:r w:rsidRPr="00420A14">
              <w:rPr>
                <w:rStyle w:val="Hyperlink"/>
                <w:noProof/>
              </w:rPr>
              <w:t>Indexes</w:t>
            </w:r>
            <w:r>
              <w:rPr>
                <w:noProof/>
                <w:webHidden/>
              </w:rPr>
              <w:tab/>
            </w:r>
            <w:r>
              <w:rPr>
                <w:noProof/>
                <w:webHidden/>
              </w:rPr>
              <w:fldChar w:fldCharType="begin"/>
            </w:r>
            <w:r>
              <w:rPr>
                <w:noProof/>
                <w:webHidden/>
              </w:rPr>
              <w:instrText xml:space="preserve"> PAGEREF _Toc184138659 \h </w:instrText>
            </w:r>
            <w:r>
              <w:rPr>
                <w:noProof/>
                <w:webHidden/>
              </w:rPr>
            </w:r>
            <w:r>
              <w:rPr>
                <w:noProof/>
                <w:webHidden/>
              </w:rPr>
              <w:fldChar w:fldCharType="separate"/>
            </w:r>
            <w:r>
              <w:rPr>
                <w:noProof/>
                <w:webHidden/>
              </w:rPr>
              <w:t>13</w:t>
            </w:r>
            <w:r>
              <w:rPr>
                <w:noProof/>
                <w:webHidden/>
              </w:rPr>
              <w:fldChar w:fldCharType="end"/>
            </w:r>
          </w:hyperlink>
        </w:p>
        <w:p w14:paraId="5F0A2717" w14:textId="1F400984"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60" w:history="1">
            <w:r w:rsidRPr="00420A14">
              <w:rPr>
                <w:rStyle w:val="Hyperlink"/>
                <w:noProof/>
              </w:rPr>
              <w:t>Index Fragmentation</w:t>
            </w:r>
            <w:r>
              <w:rPr>
                <w:noProof/>
                <w:webHidden/>
              </w:rPr>
              <w:tab/>
            </w:r>
            <w:r>
              <w:rPr>
                <w:noProof/>
                <w:webHidden/>
              </w:rPr>
              <w:fldChar w:fldCharType="begin"/>
            </w:r>
            <w:r>
              <w:rPr>
                <w:noProof/>
                <w:webHidden/>
              </w:rPr>
              <w:instrText xml:space="preserve"> PAGEREF _Toc184138660 \h </w:instrText>
            </w:r>
            <w:r>
              <w:rPr>
                <w:noProof/>
                <w:webHidden/>
              </w:rPr>
            </w:r>
            <w:r>
              <w:rPr>
                <w:noProof/>
                <w:webHidden/>
              </w:rPr>
              <w:fldChar w:fldCharType="separate"/>
            </w:r>
            <w:r>
              <w:rPr>
                <w:noProof/>
                <w:webHidden/>
              </w:rPr>
              <w:t>13</w:t>
            </w:r>
            <w:r>
              <w:rPr>
                <w:noProof/>
                <w:webHidden/>
              </w:rPr>
              <w:fldChar w:fldCharType="end"/>
            </w:r>
          </w:hyperlink>
        </w:p>
        <w:p w14:paraId="238A8C8D" w14:textId="27DC6736"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61" w:history="1">
            <w:r w:rsidRPr="00420A14">
              <w:rPr>
                <w:rStyle w:val="Hyperlink"/>
                <w:noProof/>
              </w:rPr>
              <w:t>Missing Indexes</w:t>
            </w:r>
            <w:r>
              <w:rPr>
                <w:noProof/>
                <w:webHidden/>
              </w:rPr>
              <w:tab/>
            </w:r>
            <w:r>
              <w:rPr>
                <w:noProof/>
                <w:webHidden/>
              </w:rPr>
              <w:fldChar w:fldCharType="begin"/>
            </w:r>
            <w:r>
              <w:rPr>
                <w:noProof/>
                <w:webHidden/>
              </w:rPr>
              <w:instrText xml:space="preserve"> PAGEREF _Toc184138661 \h </w:instrText>
            </w:r>
            <w:r>
              <w:rPr>
                <w:noProof/>
                <w:webHidden/>
              </w:rPr>
            </w:r>
            <w:r>
              <w:rPr>
                <w:noProof/>
                <w:webHidden/>
              </w:rPr>
              <w:fldChar w:fldCharType="separate"/>
            </w:r>
            <w:r>
              <w:rPr>
                <w:noProof/>
                <w:webHidden/>
              </w:rPr>
              <w:t>13</w:t>
            </w:r>
            <w:r>
              <w:rPr>
                <w:noProof/>
                <w:webHidden/>
              </w:rPr>
              <w:fldChar w:fldCharType="end"/>
            </w:r>
          </w:hyperlink>
        </w:p>
        <w:p w14:paraId="17C8624F" w14:textId="153ED172" w:rsidR="00E95CBD" w:rsidRPr="00083F9E" w:rsidRDefault="00E95CBD" w:rsidP="00E95CBD">
          <w:pPr>
            <w:jc w:val="left"/>
          </w:pPr>
          <w:r w:rsidRPr="00083F9E">
            <w:rPr>
              <w:b/>
              <w:bCs/>
              <w:noProof/>
            </w:rPr>
            <w:fldChar w:fldCharType="end"/>
          </w:r>
        </w:p>
      </w:sdtContent>
    </w:sdt>
    <w:p w14:paraId="7DC26478" w14:textId="77777777" w:rsidR="00E95CBD" w:rsidRPr="00083F9E" w:rsidRDefault="00E95CBD">
      <w:pPr>
        <w:spacing w:line="240" w:lineRule="auto"/>
        <w:jc w:val="left"/>
        <w:rPr>
          <w:bCs/>
          <w:color w:val="6F7C82"/>
          <w:sz w:val="36"/>
          <w:szCs w:val="14"/>
        </w:rPr>
      </w:pPr>
      <w:r w:rsidRPr="00083F9E">
        <w:br w:type="page"/>
      </w:r>
    </w:p>
    <w:p w14:paraId="39A1FB57" w14:textId="77777777" w:rsidR="00EF2100" w:rsidRPr="00083F9E" w:rsidRDefault="00EF2100" w:rsidP="00EF2100">
      <w:pPr>
        <w:pStyle w:val="Heading2"/>
      </w:pPr>
      <w:bookmarkStart w:id="12" w:name="_Toc184138638"/>
      <w:r w:rsidRPr="00083F9E">
        <w:lastRenderedPageBreak/>
        <w:t>Document Control</w:t>
      </w:r>
      <w:bookmarkEnd w:id="12"/>
    </w:p>
    <w:p w14:paraId="163419A4" w14:textId="77777777" w:rsidR="00EF2100" w:rsidRPr="00083F9E" w:rsidRDefault="00EF2100" w:rsidP="00EF2100">
      <w:pPr>
        <w:pStyle w:val="Heading3"/>
        <w:jc w:val="left"/>
      </w:pPr>
      <w:bookmarkStart w:id="13" w:name="_Toc184138639"/>
      <w:r w:rsidRPr="00083F9E">
        <w:t>Distribution List</w:t>
      </w:r>
      <w:bookmarkEnd w:id="13"/>
    </w:p>
    <w:tbl>
      <w:tblPr>
        <w:tblStyle w:val="BCSTable"/>
        <w:tblW w:w="9072" w:type="dxa"/>
        <w:tblLayout w:type="fixed"/>
        <w:tblLook w:val="0020" w:firstRow="1" w:lastRow="0" w:firstColumn="0" w:lastColumn="0" w:noHBand="0" w:noVBand="0"/>
      </w:tblPr>
      <w:tblGrid>
        <w:gridCol w:w="2128"/>
        <w:gridCol w:w="3828"/>
        <w:gridCol w:w="3116"/>
      </w:tblGrid>
      <w:tr w:rsidR="00EF2100" w:rsidRPr="00083F9E" w14:paraId="67D3FF31" w14:textId="77777777" w:rsidTr="00015583">
        <w:trPr>
          <w:cnfStyle w:val="100000000000" w:firstRow="1" w:lastRow="0" w:firstColumn="0" w:lastColumn="0" w:oddVBand="0" w:evenVBand="0" w:oddHBand="0" w:evenHBand="0" w:firstRowFirstColumn="0" w:firstRowLastColumn="0" w:lastRowFirstColumn="0" w:lastRowLastColumn="0"/>
        </w:trPr>
        <w:tc>
          <w:tcPr>
            <w:tcW w:w="2128" w:type="dxa"/>
            <w:hideMark/>
          </w:tcPr>
          <w:p w14:paraId="67C864AB" w14:textId="77777777" w:rsidR="00EF2100" w:rsidRPr="00083F9E" w:rsidRDefault="00EF2100" w:rsidP="00015583">
            <w:pPr>
              <w:pStyle w:val="TableHeading"/>
              <w:rPr>
                <w:b/>
              </w:rPr>
            </w:pPr>
            <w:r w:rsidRPr="00083F9E">
              <w:rPr>
                <w:b/>
              </w:rPr>
              <w:t>Name</w:t>
            </w:r>
          </w:p>
        </w:tc>
        <w:tc>
          <w:tcPr>
            <w:tcW w:w="3828" w:type="dxa"/>
            <w:hideMark/>
          </w:tcPr>
          <w:p w14:paraId="0DCAE7E4" w14:textId="77777777" w:rsidR="00EF2100" w:rsidRPr="00083F9E" w:rsidRDefault="00EF2100" w:rsidP="00015583">
            <w:pPr>
              <w:pStyle w:val="TableHeading"/>
              <w:rPr>
                <w:b/>
              </w:rPr>
            </w:pPr>
            <w:r w:rsidRPr="00083F9E">
              <w:rPr>
                <w:b/>
              </w:rPr>
              <w:t>Role</w:t>
            </w:r>
          </w:p>
        </w:tc>
        <w:tc>
          <w:tcPr>
            <w:tcW w:w="3116" w:type="dxa"/>
            <w:hideMark/>
          </w:tcPr>
          <w:p w14:paraId="3C2EBB4B" w14:textId="77777777" w:rsidR="00EF2100" w:rsidRPr="00083F9E" w:rsidRDefault="00EF2100" w:rsidP="00015583">
            <w:pPr>
              <w:pStyle w:val="TableHeading"/>
              <w:rPr>
                <w:b/>
              </w:rPr>
            </w:pPr>
            <w:r w:rsidRPr="00083F9E">
              <w:rPr>
                <w:b/>
              </w:rPr>
              <w:t>Representing</w:t>
            </w:r>
          </w:p>
        </w:tc>
      </w:tr>
      <w:tr w:rsidR="00EF2100" w:rsidRPr="00083F9E" w14:paraId="25C892DD" w14:textId="77777777" w:rsidTr="00015583">
        <w:trPr>
          <w:cnfStyle w:val="000000100000" w:firstRow="0" w:lastRow="0" w:firstColumn="0" w:lastColumn="0" w:oddVBand="0" w:evenVBand="0" w:oddHBand="1" w:evenHBand="0" w:firstRowFirstColumn="0" w:firstRowLastColumn="0" w:lastRowFirstColumn="0" w:lastRowLastColumn="0"/>
        </w:trPr>
        <w:tc>
          <w:tcPr>
            <w:tcW w:w="2128" w:type="dxa"/>
          </w:tcPr>
          <w:p w14:paraId="6551B3FA" w14:textId="3CFEBA9F" w:rsidR="00EF2100" w:rsidRPr="00083F9E" w:rsidRDefault="00550A1B" w:rsidP="00015583">
            <w:pPr>
              <w:pStyle w:val="Tablebody"/>
              <w:rPr>
                <w:lang w:val="en-AU"/>
              </w:rPr>
            </w:pPr>
            <w:r w:rsidRPr="00083F9E">
              <w:rPr>
                <w:lang w:val="en-AU"/>
              </w:rPr>
              <w:t>Marcelo Farinelli</w:t>
            </w:r>
          </w:p>
        </w:tc>
        <w:tc>
          <w:tcPr>
            <w:tcW w:w="3828" w:type="dxa"/>
          </w:tcPr>
          <w:p w14:paraId="0A727230" w14:textId="2DD9A5BF" w:rsidR="00EF2100" w:rsidRPr="00083F9E" w:rsidRDefault="00550A1B" w:rsidP="00015583">
            <w:pPr>
              <w:pStyle w:val="Tablebody"/>
              <w:rPr>
                <w:lang w:val="en-AU"/>
              </w:rPr>
            </w:pPr>
            <w:r w:rsidRPr="00083F9E">
              <w:rPr>
                <w:lang w:val="en-AU"/>
              </w:rPr>
              <w:t>Senior Technical Consultant</w:t>
            </w:r>
          </w:p>
        </w:tc>
        <w:tc>
          <w:tcPr>
            <w:tcW w:w="3116" w:type="dxa"/>
          </w:tcPr>
          <w:p w14:paraId="63935248" w14:textId="31ACD6CF" w:rsidR="00EF2100" w:rsidRPr="00083F9E" w:rsidRDefault="00550A1B" w:rsidP="00015583">
            <w:pPr>
              <w:pStyle w:val="Tablebody"/>
              <w:rPr>
                <w:lang w:val="en-AU"/>
              </w:rPr>
            </w:pPr>
            <w:r w:rsidRPr="00083F9E">
              <w:rPr>
                <w:lang w:val="en-AU"/>
              </w:rPr>
              <w:t>Blue Crystal Solutions</w:t>
            </w:r>
          </w:p>
        </w:tc>
      </w:tr>
      <w:tr w:rsidR="00B83834" w:rsidRPr="00083F9E" w14:paraId="5EB1EA6B" w14:textId="77777777" w:rsidTr="00015583">
        <w:trPr>
          <w:cnfStyle w:val="000000010000" w:firstRow="0" w:lastRow="0" w:firstColumn="0" w:lastColumn="0" w:oddVBand="0" w:evenVBand="0" w:oddHBand="0" w:evenHBand="1" w:firstRowFirstColumn="0" w:firstRowLastColumn="0" w:lastRowFirstColumn="0" w:lastRowLastColumn="0"/>
        </w:trPr>
        <w:tc>
          <w:tcPr>
            <w:tcW w:w="2128" w:type="dxa"/>
          </w:tcPr>
          <w:p w14:paraId="3E314453" w14:textId="2A858338" w:rsidR="00B83834" w:rsidRPr="00083F9E" w:rsidRDefault="00B83834" w:rsidP="00015583">
            <w:pPr>
              <w:pStyle w:val="Tablebody"/>
              <w:rPr>
                <w:lang w:val="en-AU"/>
              </w:rPr>
            </w:pPr>
            <w:r w:rsidRPr="00083F9E">
              <w:rPr>
                <w:lang w:val="en-AU"/>
              </w:rPr>
              <w:t>Thuc Do</w:t>
            </w:r>
          </w:p>
        </w:tc>
        <w:tc>
          <w:tcPr>
            <w:tcW w:w="3828" w:type="dxa"/>
          </w:tcPr>
          <w:p w14:paraId="0316EB6A" w14:textId="0D39D898" w:rsidR="00B83834" w:rsidRPr="00083F9E" w:rsidRDefault="00B2554F" w:rsidP="00015583">
            <w:pPr>
              <w:pStyle w:val="Tablebody"/>
              <w:rPr>
                <w:lang w:val="en-AU"/>
              </w:rPr>
            </w:pPr>
            <w:r w:rsidRPr="00083F9E">
              <w:rPr>
                <w:lang w:val="en-AU"/>
              </w:rPr>
              <w:t>Client Delivery Manager</w:t>
            </w:r>
          </w:p>
        </w:tc>
        <w:tc>
          <w:tcPr>
            <w:tcW w:w="3116" w:type="dxa"/>
          </w:tcPr>
          <w:p w14:paraId="2151EB05" w14:textId="0379817D" w:rsidR="00B83834" w:rsidRPr="00083F9E" w:rsidRDefault="000D67F5" w:rsidP="00015583">
            <w:pPr>
              <w:pStyle w:val="Tablebody"/>
              <w:rPr>
                <w:lang w:val="en-AU"/>
              </w:rPr>
            </w:pPr>
            <w:r w:rsidRPr="00083F9E">
              <w:rPr>
                <w:lang w:val="en-AU"/>
              </w:rPr>
              <w:t>Blue Crystal Solutions</w:t>
            </w:r>
          </w:p>
        </w:tc>
      </w:tr>
      <w:tr w:rsidR="00B83834" w:rsidRPr="00083F9E" w14:paraId="09868D72" w14:textId="77777777" w:rsidTr="00015583">
        <w:trPr>
          <w:cnfStyle w:val="000000100000" w:firstRow="0" w:lastRow="0" w:firstColumn="0" w:lastColumn="0" w:oddVBand="0" w:evenVBand="0" w:oddHBand="1" w:evenHBand="0" w:firstRowFirstColumn="0" w:firstRowLastColumn="0" w:lastRowFirstColumn="0" w:lastRowLastColumn="0"/>
        </w:trPr>
        <w:tc>
          <w:tcPr>
            <w:tcW w:w="2128" w:type="dxa"/>
          </w:tcPr>
          <w:p w14:paraId="300F9E3D" w14:textId="439952DA" w:rsidR="00B83834" w:rsidRPr="00083F9E" w:rsidRDefault="00B83834" w:rsidP="00015583">
            <w:pPr>
              <w:pStyle w:val="Tablebody"/>
              <w:rPr>
                <w:lang w:val="en-AU"/>
              </w:rPr>
            </w:pPr>
            <w:r w:rsidRPr="00083F9E">
              <w:rPr>
                <w:lang w:val="en-AU"/>
              </w:rPr>
              <w:t>Steven Macris</w:t>
            </w:r>
          </w:p>
        </w:tc>
        <w:tc>
          <w:tcPr>
            <w:tcW w:w="3828" w:type="dxa"/>
          </w:tcPr>
          <w:p w14:paraId="623651CA" w14:textId="72B17DA9" w:rsidR="00B83834" w:rsidRPr="00083F9E" w:rsidRDefault="00B2554F" w:rsidP="00015583">
            <w:pPr>
              <w:pStyle w:val="Tablebody"/>
              <w:rPr>
                <w:lang w:val="en-AU"/>
              </w:rPr>
            </w:pPr>
            <w:r w:rsidRPr="00083F9E">
              <w:rPr>
                <w:lang w:val="en-AU"/>
              </w:rPr>
              <w:t>Delivery Manager</w:t>
            </w:r>
          </w:p>
        </w:tc>
        <w:tc>
          <w:tcPr>
            <w:tcW w:w="3116" w:type="dxa"/>
          </w:tcPr>
          <w:p w14:paraId="58ECA519" w14:textId="6769558D" w:rsidR="00B83834" w:rsidRPr="00083F9E" w:rsidRDefault="000D67F5" w:rsidP="00015583">
            <w:pPr>
              <w:pStyle w:val="Tablebody"/>
              <w:rPr>
                <w:lang w:val="en-AU"/>
              </w:rPr>
            </w:pPr>
            <w:r w:rsidRPr="00083F9E">
              <w:rPr>
                <w:lang w:val="en-AU"/>
              </w:rPr>
              <w:t>Blue Crystal Solutions</w:t>
            </w:r>
          </w:p>
        </w:tc>
      </w:tr>
    </w:tbl>
    <w:p w14:paraId="1AB6E1AF" w14:textId="77777777" w:rsidR="00EF2100" w:rsidRPr="00083F9E" w:rsidRDefault="00EF2100" w:rsidP="00EF2100">
      <w:pPr>
        <w:pStyle w:val="Heading3"/>
        <w:jc w:val="left"/>
      </w:pPr>
      <w:bookmarkStart w:id="14" w:name="_Toc184138640"/>
      <w:r w:rsidRPr="00083F9E">
        <w:t>Amendment Record</w:t>
      </w:r>
      <w:bookmarkEnd w:id="14"/>
    </w:p>
    <w:tbl>
      <w:tblPr>
        <w:tblStyle w:val="BCSTable"/>
        <w:tblW w:w="9072" w:type="dxa"/>
        <w:tblInd w:w="16" w:type="dxa"/>
        <w:tblLayout w:type="fixed"/>
        <w:tblLook w:val="0020" w:firstRow="1" w:lastRow="0" w:firstColumn="0" w:lastColumn="0" w:noHBand="0" w:noVBand="0"/>
      </w:tblPr>
      <w:tblGrid>
        <w:gridCol w:w="1268"/>
        <w:gridCol w:w="1142"/>
        <w:gridCol w:w="3544"/>
        <w:gridCol w:w="3118"/>
      </w:tblGrid>
      <w:tr w:rsidR="00EF2100" w:rsidRPr="00083F9E" w14:paraId="1B214225" w14:textId="77777777" w:rsidTr="001A4619">
        <w:trPr>
          <w:cnfStyle w:val="100000000000" w:firstRow="1" w:lastRow="0" w:firstColumn="0" w:lastColumn="0" w:oddVBand="0" w:evenVBand="0" w:oddHBand="0" w:evenHBand="0" w:firstRowFirstColumn="0" w:firstRowLastColumn="0" w:lastRowFirstColumn="0" w:lastRowLastColumn="0"/>
        </w:trPr>
        <w:tc>
          <w:tcPr>
            <w:tcW w:w="1268" w:type="dxa"/>
          </w:tcPr>
          <w:p w14:paraId="74FCAF4B" w14:textId="77777777" w:rsidR="00EF2100" w:rsidRPr="00083F9E" w:rsidRDefault="00EF2100" w:rsidP="00015583">
            <w:pPr>
              <w:pStyle w:val="TableHeading"/>
              <w:rPr>
                <w:b/>
              </w:rPr>
            </w:pPr>
            <w:r w:rsidRPr="00083F9E">
              <w:rPr>
                <w:b/>
              </w:rPr>
              <w:t>Version</w:t>
            </w:r>
          </w:p>
        </w:tc>
        <w:tc>
          <w:tcPr>
            <w:tcW w:w="1142" w:type="dxa"/>
          </w:tcPr>
          <w:p w14:paraId="1CDDBD58" w14:textId="77777777" w:rsidR="00EF2100" w:rsidRPr="00083F9E" w:rsidRDefault="00EF2100" w:rsidP="00015583">
            <w:pPr>
              <w:pStyle w:val="TableHeading"/>
              <w:rPr>
                <w:b/>
              </w:rPr>
            </w:pPr>
            <w:r w:rsidRPr="00083F9E">
              <w:rPr>
                <w:b/>
              </w:rPr>
              <w:t>Status</w:t>
            </w:r>
          </w:p>
        </w:tc>
        <w:tc>
          <w:tcPr>
            <w:tcW w:w="3544" w:type="dxa"/>
          </w:tcPr>
          <w:p w14:paraId="01B59E6E" w14:textId="77777777" w:rsidR="00EF2100" w:rsidRPr="00083F9E" w:rsidRDefault="00EF2100" w:rsidP="00015583">
            <w:pPr>
              <w:pStyle w:val="TableHeading"/>
              <w:rPr>
                <w:b/>
              </w:rPr>
            </w:pPr>
            <w:r w:rsidRPr="00083F9E">
              <w:rPr>
                <w:b/>
              </w:rPr>
              <w:t>Comment</w:t>
            </w:r>
          </w:p>
        </w:tc>
        <w:tc>
          <w:tcPr>
            <w:tcW w:w="3118" w:type="dxa"/>
          </w:tcPr>
          <w:p w14:paraId="2F8BA40D" w14:textId="77777777" w:rsidR="00EF2100" w:rsidRPr="00083F9E" w:rsidRDefault="00EF2100" w:rsidP="00015583">
            <w:pPr>
              <w:pStyle w:val="TableHeading"/>
              <w:rPr>
                <w:b/>
              </w:rPr>
            </w:pPr>
            <w:r w:rsidRPr="00083F9E">
              <w:rPr>
                <w:b/>
              </w:rPr>
              <w:t>Date</w:t>
            </w:r>
          </w:p>
        </w:tc>
      </w:tr>
      <w:tr w:rsidR="00EF2100" w:rsidRPr="00083F9E" w14:paraId="50C04495" w14:textId="77777777" w:rsidTr="001A4619">
        <w:trPr>
          <w:cnfStyle w:val="000000100000" w:firstRow="0" w:lastRow="0" w:firstColumn="0" w:lastColumn="0" w:oddVBand="0" w:evenVBand="0" w:oddHBand="1" w:evenHBand="0" w:firstRowFirstColumn="0" w:firstRowLastColumn="0" w:lastRowFirstColumn="0" w:lastRowLastColumn="0"/>
        </w:trPr>
        <w:tc>
          <w:tcPr>
            <w:tcW w:w="1268" w:type="dxa"/>
          </w:tcPr>
          <w:p w14:paraId="65F3517E" w14:textId="2240F9E4" w:rsidR="00EF2100" w:rsidRPr="00083F9E" w:rsidRDefault="001A4619" w:rsidP="00015583">
            <w:pPr>
              <w:pStyle w:val="Tablebody"/>
              <w:rPr>
                <w:lang w:val="en-AU"/>
              </w:rPr>
            </w:pPr>
            <w:r w:rsidRPr="00083F9E">
              <w:rPr>
                <w:lang w:val="en-AU"/>
              </w:rPr>
              <w:t>1.0</w:t>
            </w:r>
          </w:p>
        </w:tc>
        <w:tc>
          <w:tcPr>
            <w:tcW w:w="1142" w:type="dxa"/>
          </w:tcPr>
          <w:p w14:paraId="428A36A0" w14:textId="490B334C" w:rsidR="00EF2100" w:rsidRPr="00083F9E" w:rsidRDefault="00A618E3" w:rsidP="00015583">
            <w:pPr>
              <w:pStyle w:val="Tablebody"/>
              <w:rPr>
                <w:lang w:val="en-AU"/>
              </w:rPr>
            </w:pPr>
            <w:r w:rsidRPr="00083F9E">
              <w:rPr>
                <w:lang w:val="en-AU"/>
              </w:rPr>
              <w:t>Open</w:t>
            </w:r>
          </w:p>
        </w:tc>
        <w:tc>
          <w:tcPr>
            <w:tcW w:w="3544" w:type="dxa"/>
          </w:tcPr>
          <w:p w14:paraId="4B5E6886" w14:textId="5ECA7A51" w:rsidR="00EF2100" w:rsidRPr="00083F9E" w:rsidRDefault="00AD343A" w:rsidP="00015583">
            <w:pPr>
              <w:pStyle w:val="Tablebody"/>
              <w:rPr>
                <w:lang w:val="en-AU"/>
              </w:rPr>
            </w:pPr>
            <w:r w:rsidRPr="00083F9E">
              <w:rPr>
                <w:lang w:val="en-AU"/>
              </w:rPr>
              <w:t>Initial version</w:t>
            </w:r>
          </w:p>
        </w:tc>
        <w:tc>
          <w:tcPr>
            <w:tcW w:w="3118" w:type="dxa"/>
          </w:tcPr>
          <w:p w14:paraId="7FDCB2B2" w14:textId="035FFF30" w:rsidR="00EF2100" w:rsidRPr="00083F9E" w:rsidRDefault="00232F43" w:rsidP="00015583">
            <w:pPr>
              <w:pStyle w:val="Tablebody"/>
              <w:rPr>
                <w:lang w:val="en-AU"/>
              </w:rPr>
            </w:pPr>
            <w:r>
              <w:rPr>
                <w:lang w:val="en-AU"/>
              </w:rPr>
              <w:t>03</w:t>
            </w:r>
            <w:r w:rsidR="000E374B" w:rsidRPr="00083F9E">
              <w:rPr>
                <w:lang w:val="en-AU"/>
              </w:rPr>
              <w:t>/</w:t>
            </w:r>
            <w:r>
              <w:rPr>
                <w:lang w:val="en-AU"/>
              </w:rPr>
              <w:t>12</w:t>
            </w:r>
            <w:r w:rsidR="000E374B" w:rsidRPr="00083F9E">
              <w:rPr>
                <w:lang w:val="en-AU"/>
              </w:rPr>
              <w:t>/20</w:t>
            </w:r>
            <w:r w:rsidR="006B0CDD" w:rsidRPr="00083F9E">
              <w:rPr>
                <w:lang w:val="en-AU"/>
              </w:rPr>
              <w:t>24</w:t>
            </w:r>
          </w:p>
        </w:tc>
      </w:tr>
    </w:tbl>
    <w:p w14:paraId="35E9328F" w14:textId="77777777" w:rsidR="001A4619" w:rsidRPr="00083F9E" w:rsidRDefault="001A4619" w:rsidP="001A4619">
      <w:pPr>
        <w:pStyle w:val="Heading3"/>
        <w:jc w:val="left"/>
      </w:pPr>
      <w:bookmarkStart w:id="15" w:name="_Toc184138641"/>
      <w:r w:rsidRPr="00083F9E">
        <w:t>Terminology</w:t>
      </w:r>
      <w:bookmarkEnd w:id="15"/>
    </w:p>
    <w:tbl>
      <w:tblPr>
        <w:tblStyle w:val="BCSTable"/>
        <w:tblW w:w="9023" w:type="dxa"/>
        <w:tblInd w:w="24" w:type="dxa"/>
        <w:tblLayout w:type="fixed"/>
        <w:tblLook w:val="0020" w:firstRow="1" w:lastRow="0" w:firstColumn="0" w:lastColumn="0" w:noHBand="0" w:noVBand="0"/>
      </w:tblPr>
      <w:tblGrid>
        <w:gridCol w:w="1268"/>
        <w:gridCol w:w="7755"/>
      </w:tblGrid>
      <w:tr w:rsidR="001A4619" w:rsidRPr="00083F9E" w14:paraId="206AE841" w14:textId="77777777" w:rsidTr="001A4619">
        <w:trPr>
          <w:cnfStyle w:val="100000000000" w:firstRow="1" w:lastRow="0" w:firstColumn="0" w:lastColumn="0" w:oddVBand="0" w:evenVBand="0" w:oddHBand="0" w:evenHBand="0" w:firstRowFirstColumn="0" w:firstRowLastColumn="0" w:lastRowFirstColumn="0" w:lastRowLastColumn="0"/>
          <w:trHeight w:val="288"/>
        </w:trPr>
        <w:tc>
          <w:tcPr>
            <w:tcW w:w="1268" w:type="dxa"/>
          </w:tcPr>
          <w:p w14:paraId="4E456859" w14:textId="77777777" w:rsidR="001A4619" w:rsidRPr="00083F9E" w:rsidRDefault="001A4619" w:rsidP="00015583">
            <w:pPr>
              <w:pStyle w:val="TableHeading"/>
            </w:pPr>
            <w:r w:rsidRPr="00083F9E">
              <w:t>Acronym</w:t>
            </w:r>
          </w:p>
        </w:tc>
        <w:tc>
          <w:tcPr>
            <w:tcW w:w="7755" w:type="dxa"/>
          </w:tcPr>
          <w:p w14:paraId="57C0F459" w14:textId="77777777" w:rsidR="001A4619" w:rsidRPr="00083F9E" w:rsidRDefault="001A4619" w:rsidP="00015583">
            <w:pPr>
              <w:pStyle w:val="TableHeading"/>
            </w:pPr>
            <w:r w:rsidRPr="00083F9E">
              <w:t>Definition</w:t>
            </w:r>
          </w:p>
        </w:tc>
      </w:tr>
      <w:tr w:rsidR="001A4619" w:rsidRPr="00083F9E" w14:paraId="505EA54D" w14:textId="77777777" w:rsidTr="001A4619">
        <w:trPr>
          <w:cnfStyle w:val="000000100000" w:firstRow="0" w:lastRow="0" w:firstColumn="0" w:lastColumn="0" w:oddVBand="0" w:evenVBand="0" w:oddHBand="1" w:evenHBand="0" w:firstRowFirstColumn="0" w:firstRowLastColumn="0" w:lastRowFirstColumn="0" w:lastRowLastColumn="0"/>
          <w:trHeight w:val="363"/>
        </w:trPr>
        <w:tc>
          <w:tcPr>
            <w:tcW w:w="1268" w:type="dxa"/>
          </w:tcPr>
          <w:p w14:paraId="288604D3" w14:textId="77777777" w:rsidR="001A4619" w:rsidRPr="00083F9E" w:rsidRDefault="001A4619" w:rsidP="00015583">
            <w:pPr>
              <w:pStyle w:val="Tablebody"/>
              <w:rPr>
                <w:lang w:val="en-AU"/>
              </w:rPr>
            </w:pPr>
            <w:r w:rsidRPr="00083F9E">
              <w:rPr>
                <w:lang w:val="en-AU"/>
              </w:rPr>
              <w:t>BCS</w:t>
            </w:r>
          </w:p>
        </w:tc>
        <w:tc>
          <w:tcPr>
            <w:tcW w:w="7755" w:type="dxa"/>
          </w:tcPr>
          <w:p w14:paraId="3873DFD4" w14:textId="77777777" w:rsidR="001A4619" w:rsidRPr="00083F9E" w:rsidRDefault="001A4619" w:rsidP="00015583">
            <w:pPr>
              <w:pStyle w:val="Tablebody"/>
              <w:rPr>
                <w:lang w:val="en-AU"/>
              </w:rPr>
            </w:pPr>
            <w:r w:rsidRPr="00083F9E">
              <w:rPr>
                <w:lang w:val="en-AU"/>
              </w:rPr>
              <w:t>Blue Crystal Solutions</w:t>
            </w:r>
          </w:p>
        </w:tc>
      </w:tr>
      <w:tr w:rsidR="001A4619" w:rsidRPr="00083F9E" w14:paraId="3ABB8A4E" w14:textId="77777777" w:rsidTr="001A4619">
        <w:trPr>
          <w:cnfStyle w:val="000000010000" w:firstRow="0" w:lastRow="0" w:firstColumn="0" w:lastColumn="0" w:oddVBand="0" w:evenVBand="0" w:oddHBand="0" w:evenHBand="1" w:firstRowFirstColumn="0" w:firstRowLastColumn="0" w:lastRowFirstColumn="0" w:lastRowLastColumn="0"/>
          <w:trHeight w:val="363"/>
        </w:trPr>
        <w:tc>
          <w:tcPr>
            <w:tcW w:w="1268" w:type="dxa"/>
          </w:tcPr>
          <w:p w14:paraId="1925BE02" w14:textId="332B4207" w:rsidR="001A4619" w:rsidRPr="00083F9E" w:rsidRDefault="00AD343A" w:rsidP="00015583">
            <w:pPr>
              <w:pStyle w:val="Tablebody"/>
              <w:rPr>
                <w:lang w:val="en-AU"/>
              </w:rPr>
            </w:pPr>
            <w:r w:rsidRPr="00083F9E">
              <w:rPr>
                <w:lang w:val="en-AU"/>
              </w:rPr>
              <w:t>DML</w:t>
            </w:r>
          </w:p>
        </w:tc>
        <w:tc>
          <w:tcPr>
            <w:tcW w:w="7755" w:type="dxa"/>
          </w:tcPr>
          <w:p w14:paraId="57F7065A" w14:textId="2BBD13DF" w:rsidR="001A4619" w:rsidRPr="00083F9E" w:rsidRDefault="00AD343A" w:rsidP="00015583">
            <w:pPr>
              <w:pStyle w:val="Tablebody"/>
              <w:rPr>
                <w:lang w:val="en-AU"/>
              </w:rPr>
            </w:pPr>
            <w:r w:rsidRPr="00083F9E">
              <w:rPr>
                <w:lang w:val="en-AU"/>
              </w:rPr>
              <w:t>Data Manipulation Language</w:t>
            </w:r>
          </w:p>
        </w:tc>
      </w:tr>
      <w:tr w:rsidR="00B315EA" w:rsidRPr="00083F9E" w14:paraId="6FFD899E" w14:textId="77777777" w:rsidTr="001A4619">
        <w:trPr>
          <w:cnfStyle w:val="000000100000" w:firstRow="0" w:lastRow="0" w:firstColumn="0" w:lastColumn="0" w:oddVBand="0" w:evenVBand="0" w:oddHBand="1" w:evenHBand="0" w:firstRowFirstColumn="0" w:firstRowLastColumn="0" w:lastRowFirstColumn="0" w:lastRowLastColumn="0"/>
          <w:trHeight w:val="363"/>
        </w:trPr>
        <w:tc>
          <w:tcPr>
            <w:tcW w:w="1268" w:type="dxa"/>
          </w:tcPr>
          <w:p w14:paraId="51D36729" w14:textId="4A560973" w:rsidR="00B315EA" w:rsidRPr="00083F9E" w:rsidRDefault="00B315EA" w:rsidP="00015583">
            <w:pPr>
              <w:pStyle w:val="Tablebody"/>
              <w:rPr>
                <w:lang w:val="en-AU"/>
              </w:rPr>
            </w:pPr>
            <w:r w:rsidRPr="00083F9E">
              <w:rPr>
                <w:lang w:val="en-AU"/>
              </w:rPr>
              <w:t>SSD</w:t>
            </w:r>
          </w:p>
        </w:tc>
        <w:tc>
          <w:tcPr>
            <w:tcW w:w="7755" w:type="dxa"/>
          </w:tcPr>
          <w:p w14:paraId="3629786C" w14:textId="5FCFBA17" w:rsidR="00B315EA" w:rsidRPr="00083F9E" w:rsidRDefault="00B315EA" w:rsidP="00015583">
            <w:pPr>
              <w:pStyle w:val="Tablebody"/>
              <w:rPr>
                <w:lang w:val="en-AU"/>
              </w:rPr>
            </w:pPr>
            <w:r w:rsidRPr="00083F9E">
              <w:rPr>
                <w:lang w:val="en-AU"/>
              </w:rPr>
              <w:t>Solid State Drive</w:t>
            </w:r>
          </w:p>
        </w:tc>
      </w:tr>
    </w:tbl>
    <w:p w14:paraId="4DEFCF76" w14:textId="77777777" w:rsidR="001A4619" w:rsidRPr="00083F9E" w:rsidRDefault="001A4619" w:rsidP="001A4619">
      <w:pPr>
        <w:spacing w:line="240" w:lineRule="auto"/>
        <w:jc w:val="left"/>
      </w:pPr>
    </w:p>
    <w:p w14:paraId="79908DEF" w14:textId="77777777" w:rsidR="00EF2100" w:rsidRPr="00083F9E" w:rsidRDefault="00EF2100">
      <w:pPr>
        <w:spacing w:line="240" w:lineRule="auto"/>
        <w:jc w:val="left"/>
        <w:rPr>
          <w:bCs/>
          <w:color w:val="6F7C82"/>
          <w:sz w:val="36"/>
          <w:szCs w:val="14"/>
        </w:rPr>
      </w:pPr>
      <w:r w:rsidRPr="00083F9E">
        <w:br w:type="page"/>
      </w:r>
    </w:p>
    <w:p w14:paraId="1836F749" w14:textId="75131EC6" w:rsidR="00C740B3" w:rsidRPr="00083F9E" w:rsidRDefault="00C740B3" w:rsidP="00BA2F1E">
      <w:pPr>
        <w:pStyle w:val="Heading2"/>
        <w:spacing w:line="240" w:lineRule="auto"/>
      </w:pPr>
      <w:bookmarkStart w:id="16" w:name="_Toc184138642"/>
      <w:r w:rsidRPr="00083F9E">
        <w:lastRenderedPageBreak/>
        <w:t>Executive Summary</w:t>
      </w:r>
      <w:bookmarkEnd w:id="16"/>
    </w:p>
    <w:p w14:paraId="7B005E9F" w14:textId="0A8AB69E" w:rsidR="007450DE" w:rsidRPr="00083F9E" w:rsidRDefault="000665B9" w:rsidP="00FC312D">
      <w:pPr>
        <w:pStyle w:val="BodyText"/>
      </w:pPr>
      <w:r w:rsidRPr="00083F9E">
        <w:t>Customers</w:t>
      </w:r>
      <w:r w:rsidR="00EB5435" w:rsidRPr="00083F9E">
        <w:t xml:space="preserve"> often</w:t>
      </w:r>
      <w:r w:rsidRPr="00083F9E">
        <w:t xml:space="preserve"> engage BCS </w:t>
      </w:r>
      <w:r w:rsidR="00D52F72" w:rsidRPr="00083F9E">
        <w:t xml:space="preserve">to perform </w:t>
      </w:r>
      <w:r w:rsidRPr="00083F9E">
        <w:t xml:space="preserve">a health check on </w:t>
      </w:r>
      <w:r w:rsidR="003D3C16" w:rsidRPr="00083F9E">
        <w:t>nominated Azure SQL Databases.</w:t>
      </w:r>
    </w:p>
    <w:p w14:paraId="7673CD31" w14:textId="1044CE04" w:rsidR="000E374B" w:rsidRPr="00083F9E" w:rsidRDefault="00F03612" w:rsidP="00FC312D">
      <w:pPr>
        <w:pStyle w:val="BodyText"/>
      </w:pPr>
      <w:r w:rsidRPr="00083F9E">
        <w:t>T</w:t>
      </w:r>
      <w:r w:rsidR="00A10433" w:rsidRPr="00083F9E">
        <w:t xml:space="preserve">he DBA </w:t>
      </w:r>
      <w:r w:rsidR="00D52F72" w:rsidRPr="00083F9E">
        <w:t>can</w:t>
      </w:r>
      <w:r w:rsidR="004B5991" w:rsidRPr="00083F9E">
        <w:t xml:space="preserve"> use</w:t>
      </w:r>
      <w:r w:rsidR="009C7CFD" w:rsidRPr="00083F9E">
        <w:t xml:space="preserve"> </w:t>
      </w:r>
      <w:r w:rsidR="007450DE" w:rsidRPr="00083F9E">
        <w:t>the</w:t>
      </w:r>
      <w:r w:rsidR="009C7CFD" w:rsidRPr="00083F9E">
        <w:t xml:space="preserve"> procedure </w:t>
      </w:r>
      <w:r w:rsidR="006B0CDD" w:rsidRPr="00083F9E">
        <w:t>described</w:t>
      </w:r>
      <w:r w:rsidR="004B5991" w:rsidRPr="00083F9E">
        <w:t xml:space="preserve"> in this document </w:t>
      </w:r>
      <w:r w:rsidR="006C023F" w:rsidRPr="00083F9E">
        <w:t xml:space="preserve">to </w:t>
      </w:r>
      <w:r w:rsidR="009F5190" w:rsidRPr="00083F9E">
        <w:t>co</w:t>
      </w:r>
      <w:r w:rsidR="007450DE" w:rsidRPr="00083F9E">
        <w:t xml:space="preserve">mplete </w:t>
      </w:r>
      <w:r w:rsidR="00A10433" w:rsidRPr="00083F9E">
        <w:t>a</w:t>
      </w:r>
      <w:r w:rsidR="007450DE" w:rsidRPr="00083F9E">
        <w:t xml:space="preserve"> health check</w:t>
      </w:r>
      <w:r w:rsidR="002423A8" w:rsidRPr="00083F9E">
        <w:t xml:space="preserve"> with minimal setup </w:t>
      </w:r>
      <w:r w:rsidR="00C40741" w:rsidRPr="00083F9E">
        <w:t>or</w:t>
      </w:r>
      <w:r w:rsidR="002423A8" w:rsidRPr="00083F9E">
        <w:t xml:space="preserve"> dependencies</w:t>
      </w:r>
      <w:r w:rsidR="009F5190" w:rsidRPr="00083F9E">
        <w:t xml:space="preserve"> </w:t>
      </w:r>
      <w:r w:rsidR="00927DBD" w:rsidRPr="00083F9E">
        <w:t xml:space="preserve">by connecting directly to the Azure </w:t>
      </w:r>
      <w:r w:rsidR="00867C5B" w:rsidRPr="00083F9E">
        <w:t xml:space="preserve">SQL </w:t>
      </w:r>
      <w:r w:rsidR="00927DBD" w:rsidRPr="00083F9E">
        <w:t>Database from a laptop</w:t>
      </w:r>
      <w:r w:rsidR="00A10433" w:rsidRPr="00083F9E">
        <w:t xml:space="preserve">, </w:t>
      </w:r>
      <w:r w:rsidR="00E9244E" w:rsidRPr="00083F9E">
        <w:t>using exclusively T-SQL scripts</w:t>
      </w:r>
      <w:r w:rsidR="00867C5B" w:rsidRPr="00083F9E">
        <w:t>,</w:t>
      </w:r>
      <w:r w:rsidR="00E9244E" w:rsidRPr="00083F9E">
        <w:t xml:space="preserve"> and without requiring </w:t>
      </w:r>
      <w:r w:rsidR="00CA4BFC" w:rsidRPr="00083F9E">
        <w:t xml:space="preserve">access to the </w:t>
      </w:r>
      <w:r w:rsidR="00130485" w:rsidRPr="00083F9E">
        <w:t xml:space="preserve">customer </w:t>
      </w:r>
      <w:r w:rsidR="00CA4BFC" w:rsidRPr="00083F9E">
        <w:t>Azure Portal</w:t>
      </w:r>
      <w:r w:rsidR="00927DBD" w:rsidRPr="00083F9E">
        <w:t>.</w:t>
      </w:r>
    </w:p>
    <w:p w14:paraId="1BFD7382" w14:textId="03E86F7F" w:rsidR="00F03612" w:rsidRPr="00083F9E" w:rsidRDefault="00F03393" w:rsidP="00FC312D">
      <w:pPr>
        <w:pStyle w:val="BodyText"/>
      </w:pPr>
      <w:r w:rsidRPr="00083F9E">
        <w:t>The</w:t>
      </w:r>
      <w:r w:rsidR="003870F8" w:rsidRPr="00083F9E">
        <w:t xml:space="preserve"> Azure</w:t>
      </w:r>
      <w:r w:rsidR="004E3FFD" w:rsidRPr="00083F9E">
        <w:t xml:space="preserve"> SQL</w:t>
      </w:r>
      <w:r w:rsidR="003870F8" w:rsidRPr="00083F9E">
        <w:t xml:space="preserve"> Database health check </w:t>
      </w:r>
      <w:r w:rsidRPr="00083F9E">
        <w:t xml:space="preserve">described in this document </w:t>
      </w:r>
      <w:r w:rsidR="00125F11" w:rsidRPr="00083F9E">
        <w:t>focus</w:t>
      </w:r>
      <w:r w:rsidR="00DF6087" w:rsidRPr="00083F9E">
        <w:t xml:space="preserve">es primarily </w:t>
      </w:r>
      <w:r w:rsidR="00125F11" w:rsidRPr="00083F9E">
        <w:t>on r</w:t>
      </w:r>
      <w:r w:rsidR="0035443E" w:rsidRPr="00083F9E">
        <w:t xml:space="preserve">esource utilisation </w:t>
      </w:r>
      <w:r w:rsidR="00690575" w:rsidRPr="00083F9E">
        <w:t xml:space="preserve">by the database </w:t>
      </w:r>
      <w:r w:rsidR="0035443E" w:rsidRPr="00083F9E">
        <w:t xml:space="preserve">rather than </w:t>
      </w:r>
      <w:r w:rsidR="00805D00" w:rsidRPr="00083F9E">
        <w:t xml:space="preserve">instance </w:t>
      </w:r>
      <w:r w:rsidR="0035443E" w:rsidRPr="00083F9E">
        <w:t>configuration best practices</w:t>
      </w:r>
      <w:r w:rsidR="00963541" w:rsidRPr="00083F9E">
        <w:t>.</w:t>
      </w:r>
      <w:r w:rsidR="00383AFF" w:rsidRPr="00083F9E">
        <w:t xml:space="preserve"> </w:t>
      </w:r>
      <w:r w:rsidR="009854CD" w:rsidRPr="00083F9E">
        <w:t xml:space="preserve">Only database scoped configuration parameters can be </w:t>
      </w:r>
      <w:r w:rsidR="00CB3DDB" w:rsidRPr="00083F9E">
        <w:t>changed on Azure SQL Databases</w:t>
      </w:r>
      <w:r w:rsidR="00AA2008" w:rsidRPr="00083F9E">
        <w:t>.</w:t>
      </w:r>
    </w:p>
    <w:p w14:paraId="10AE3E4A" w14:textId="49F03274" w:rsidR="00C75DC4" w:rsidRPr="00083F9E" w:rsidRDefault="00987875" w:rsidP="000157F8">
      <w:pPr>
        <w:pStyle w:val="BodyText"/>
      </w:pPr>
      <w:r w:rsidRPr="00083F9E">
        <w:t xml:space="preserve">A customer might request </w:t>
      </w:r>
      <w:r w:rsidR="00021ECB" w:rsidRPr="00083F9E">
        <w:t>a more detailed analysis of the workload</w:t>
      </w:r>
      <w:r w:rsidR="002B04BA" w:rsidRPr="00083F9E">
        <w:t xml:space="preserve"> such as</w:t>
      </w:r>
      <w:r w:rsidR="00245734" w:rsidRPr="00083F9E">
        <w:t xml:space="preserve"> </w:t>
      </w:r>
      <w:r w:rsidR="001B6D5B" w:rsidRPr="00083F9E">
        <w:t xml:space="preserve">setting up Extended Events for </w:t>
      </w:r>
      <w:r w:rsidR="00086EF5" w:rsidRPr="00083F9E">
        <w:t xml:space="preserve">data collection and </w:t>
      </w:r>
      <w:r w:rsidR="00245734" w:rsidRPr="00083F9E">
        <w:t>query execution plan optimisation</w:t>
      </w:r>
      <w:r w:rsidR="00EA165A" w:rsidRPr="00083F9E">
        <w:t>. This</w:t>
      </w:r>
      <w:r w:rsidR="00245734" w:rsidRPr="00083F9E">
        <w:t xml:space="preserve"> is out of the scope of this document and should </w:t>
      </w:r>
      <w:r w:rsidR="008A4A45" w:rsidRPr="00083F9E">
        <w:t>follow standard performance analysis practices.</w:t>
      </w:r>
    </w:p>
    <w:p w14:paraId="01B927C2" w14:textId="2F8F85C8" w:rsidR="00C75DC4" w:rsidRPr="00083F9E" w:rsidRDefault="00C75DC4" w:rsidP="00C75DC4">
      <w:pPr>
        <w:pStyle w:val="Heading2"/>
        <w:spacing w:line="240" w:lineRule="auto"/>
      </w:pPr>
      <w:bookmarkStart w:id="17" w:name="_Toc184138643"/>
      <w:r w:rsidRPr="00083F9E">
        <w:t>Pre-requisites</w:t>
      </w:r>
      <w:bookmarkEnd w:id="17"/>
    </w:p>
    <w:p w14:paraId="3736EE7B" w14:textId="52986538" w:rsidR="00C75DC4" w:rsidRPr="00083F9E" w:rsidRDefault="00D17D0E" w:rsidP="00C75DC4">
      <w:pPr>
        <w:pStyle w:val="BodyText"/>
      </w:pPr>
      <w:r w:rsidRPr="00083F9E">
        <w:t>The customer must provide:</w:t>
      </w:r>
    </w:p>
    <w:p w14:paraId="76A7EEDD" w14:textId="49AEF4E7" w:rsidR="002F33B2" w:rsidRPr="00083F9E" w:rsidRDefault="00AF1214" w:rsidP="00AF1214">
      <w:pPr>
        <w:pStyle w:val="BodyText"/>
        <w:numPr>
          <w:ilvl w:val="0"/>
          <w:numId w:val="18"/>
        </w:numPr>
      </w:pPr>
      <w:r w:rsidRPr="00083F9E">
        <w:t xml:space="preserve">Access to the Azure </w:t>
      </w:r>
      <w:r w:rsidR="00FF5D02" w:rsidRPr="00083F9E">
        <w:t xml:space="preserve">SQL </w:t>
      </w:r>
      <w:r w:rsidRPr="00083F9E">
        <w:t>Database</w:t>
      </w:r>
      <w:r w:rsidR="00A13EA3" w:rsidRPr="00083F9E">
        <w:t xml:space="preserve"> </w:t>
      </w:r>
      <w:r w:rsidR="00746D70" w:rsidRPr="00083F9E">
        <w:t>–</w:t>
      </w:r>
      <w:r w:rsidR="00A13EA3" w:rsidRPr="00083F9E">
        <w:t xml:space="preserve"> </w:t>
      </w:r>
      <w:r w:rsidR="00746D70" w:rsidRPr="00083F9E">
        <w:t xml:space="preserve">the customer </w:t>
      </w:r>
      <w:r w:rsidR="00A42137" w:rsidRPr="00083F9E">
        <w:t>must</w:t>
      </w:r>
      <w:r w:rsidR="00746D70" w:rsidRPr="00083F9E">
        <w:t xml:space="preserve"> create the necessary firewall rule to enable access from </w:t>
      </w:r>
      <w:r w:rsidR="00A55198" w:rsidRPr="00083F9E">
        <w:t>the DBA endpoint. This could be</w:t>
      </w:r>
      <w:r w:rsidR="002F33B2" w:rsidRPr="00083F9E">
        <w:t>:</w:t>
      </w:r>
    </w:p>
    <w:p w14:paraId="7EC27BE2" w14:textId="7A1171E5" w:rsidR="002F33B2" w:rsidRPr="00083F9E" w:rsidRDefault="002F33B2" w:rsidP="002F33B2">
      <w:pPr>
        <w:pStyle w:val="BodyText"/>
        <w:numPr>
          <w:ilvl w:val="1"/>
          <w:numId w:val="18"/>
        </w:numPr>
      </w:pPr>
      <w:r w:rsidRPr="00083F9E">
        <w:t>t</w:t>
      </w:r>
      <w:r w:rsidR="00A55198" w:rsidRPr="00083F9E">
        <w:t xml:space="preserve">he BCS </w:t>
      </w:r>
      <w:r w:rsidR="00012B8C" w:rsidRPr="00083F9E">
        <w:t xml:space="preserve">internet </w:t>
      </w:r>
      <w:r w:rsidR="008342FA" w:rsidRPr="00083F9E">
        <w:t>IP address (if working from the office)</w:t>
      </w:r>
      <w:r w:rsidRPr="00083F9E">
        <w:t>,</w:t>
      </w:r>
      <w:r w:rsidR="008342FA" w:rsidRPr="00083F9E">
        <w:t xml:space="preserve"> or</w:t>
      </w:r>
    </w:p>
    <w:p w14:paraId="4F7FB806" w14:textId="5C3C2421" w:rsidR="00D17D0E" w:rsidRPr="00083F9E" w:rsidRDefault="008342FA" w:rsidP="002F33B2">
      <w:pPr>
        <w:pStyle w:val="BodyText"/>
        <w:numPr>
          <w:ilvl w:val="1"/>
          <w:numId w:val="18"/>
        </w:numPr>
      </w:pPr>
      <w:r w:rsidRPr="00083F9E">
        <w:t xml:space="preserve">the DBA’s individual </w:t>
      </w:r>
      <w:r w:rsidR="00012B8C" w:rsidRPr="00083F9E">
        <w:t xml:space="preserve">internet </w:t>
      </w:r>
      <w:r w:rsidRPr="00083F9E">
        <w:t>IP address (if working from home).</w:t>
      </w:r>
    </w:p>
    <w:p w14:paraId="70D01684" w14:textId="3AAB65F1" w:rsidR="007A7214" w:rsidRPr="00083F9E" w:rsidRDefault="00A42137" w:rsidP="00AF1214">
      <w:pPr>
        <w:pStyle w:val="BodyText"/>
        <w:numPr>
          <w:ilvl w:val="0"/>
          <w:numId w:val="18"/>
        </w:numPr>
      </w:pPr>
      <w:r w:rsidRPr="00083F9E">
        <w:t xml:space="preserve">Credential for </w:t>
      </w:r>
      <w:r w:rsidR="00EF1D26" w:rsidRPr="00083F9E">
        <w:t>database connectivity</w:t>
      </w:r>
      <w:r w:rsidR="004D422E" w:rsidRPr="00083F9E">
        <w:t xml:space="preserve"> and </w:t>
      </w:r>
      <w:r w:rsidR="00E8427E" w:rsidRPr="00083F9E">
        <w:t>minimum required privileges</w:t>
      </w:r>
      <w:r w:rsidR="007A7214" w:rsidRPr="00083F9E">
        <w:t>:</w:t>
      </w:r>
    </w:p>
    <w:p w14:paraId="22FE76F6" w14:textId="281EDED6" w:rsidR="00A42137" w:rsidRPr="00083F9E" w:rsidRDefault="00EF1D26" w:rsidP="007A7214">
      <w:pPr>
        <w:pStyle w:val="BodyText"/>
        <w:numPr>
          <w:ilvl w:val="1"/>
          <w:numId w:val="18"/>
        </w:numPr>
      </w:pPr>
      <w:r w:rsidRPr="00083F9E">
        <w:t xml:space="preserve">a SQL authenticated </w:t>
      </w:r>
      <w:r w:rsidR="006929D8" w:rsidRPr="00083F9E">
        <w:t>credential</w:t>
      </w:r>
      <w:r w:rsidR="004F517C" w:rsidRPr="00083F9E">
        <w:t xml:space="preserve"> or </w:t>
      </w:r>
      <w:r w:rsidR="003B6739" w:rsidRPr="00083F9E">
        <w:t xml:space="preserve">a </w:t>
      </w:r>
      <w:r w:rsidR="004F517C" w:rsidRPr="00083F9E">
        <w:t xml:space="preserve">domain account </w:t>
      </w:r>
      <w:r w:rsidR="00677DB3" w:rsidRPr="00083F9E">
        <w:t>(if Azure AD integration is available)</w:t>
      </w:r>
      <w:r w:rsidR="007A7214" w:rsidRPr="00083F9E">
        <w:t xml:space="preserve">, </w:t>
      </w:r>
      <w:r w:rsidR="00960A16" w:rsidRPr="00083F9E">
        <w:t>and</w:t>
      </w:r>
    </w:p>
    <w:p w14:paraId="1F0FBA08" w14:textId="5DAE74D7" w:rsidR="007A7214" w:rsidRPr="00083F9E" w:rsidRDefault="00960A16" w:rsidP="007A7214">
      <w:pPr>
        <w:pStyle w:val="BodyText"/>
        <w:numPr>
          <w:ilvl w:val="1"/>
          <w:numId w:val="18"/>
        </w:numPr>
      </w:pPr>
      <w:r w:rsidRPr="00083F9E">
        <w:t xml:space="preserve">membership in the </w:t>
      </w:r>
      <w:r w:rsidRPr="00083F9E">
        <w:rPr>
          <w:rFonts w:ascii="Courier New" w:hAnsi="Courier New" w:cs="Courier New"/>
        </w:rPr>
        <w:t>##MS_ServerStateManager##</w:t>
      </w:r>
      <w:r w:rsidRPr="00083F9E">
        <w:t xml:space="preserve"> database role.</w:t>
      </w:r>
    </w:p>
    <w:p w14:paraId="45CA296A" w14:textId="778A041B" w:rsidR="00EA74E9" w:rsidRPr="00083F9E" w:rsidRDefault="00EA74E9" w:rsidP="00EA74E9">
      <w:pPr>
        <w:pStyle w:val="BodyText"/>
      </w:pPr>
      <w:r w:rsidRPr="00083F9E">
        <w:t>The DBA will need:</w:t>
      </w:r>
    </w:p>
    <w:p w14:paraId="33F0497E" w14:textId="284A2121" w:rsidR="00EA74E9" w:rsidRPr="00083F9E" w:rsidRDefault="00EA74E9" w:rsidP="00EA74E9">
      <w:pPr>
        <w:pStyle w:val="BodyText"/>
        <w:numPr>
          <w:ilvl w:val="0"/>
          <w:numId w:val="19"/>
        </w:numPr>
      </w:pPr>
      <w:r w:rsidRPr="00083F9E">
        <w:t>This document</w:t>
      </w:r>
      <w:r w:rsidR="00D9659B" w:rsidRPr="00083F9E">
        <w:t>.</w:t>
      </w:r>
    </w:p>
    <w:p w14:paraId="0AF55CA3" w14:textId="2F49C481" w:rsidR="00D9659B" w:rsidRPr="00083F9E" w:rsidRDefault="00D9659B" w:rsidP="00EA74E9">
      <w:pPr>
        <w:pStyle w:val="BodyText"/>
        <w:numPr>
          <w:ilvl w:val="0"/>
          <w:numId w:val="19"/>
        </w:numPr>
      </w:pPr>
      <w:r w:rsidRPr="00083F9E">
        <w:t>SQL Server Management Studio.</w:t>
      </w:r>
    </w:p>
    <w:p w14:paraId="0FAA40CC" w14:textId="561B99BD" w:rsidR="00D9659B" w:rsidRPr="00083F9E" w:rsidRDefault="00D9659B" w:rsidP="00EA74E9">
      <w:pPr>
        <w:pStyle w:val="BodyText"/>
        <w:numPr>
          <w:ilvl w:val="0"/>
          <w:numId w:val="19"/>
        </w:numPr>
      </w:pPr>
      <w:r w:rsidRPr="00083F9E">
        <w:t>T-SQL scripts that accompany this document.</w:t>
      </w:r>
      <w:r w:rsidR="00B42F33">
        <w:t xml:space="preserve"> </w:t>
      </w:r>
      <w:r w:rsidR="00B42F33" w:rsidRPr="00B42F33">
        <w:t>The location of these scripts is specified in each section of this document</w:t>
      </w:r>
      <w:r w:rsidR="00B42F33">
        <w:t>.</w:t>
      </w:r>
    </w:p>
    <w:p w14:paraId="2579F954" w14:textId="77777777" w:rsidR="004E3FFD" w:rsidRPr="00083F9E" w:rsidRDefault="004E3FFD">
      <w:pPr>
        <w:spacing w:line="240" w:lineRule="auto"/>
        <w:jc w:val="left"/>
        <w:rPr>
          <w:bCs/>
          <w:color w:val="6F7C82"/>
          <w:sz w:val="36"/>
          <w:szCs w:val="14"/>
        </w:rPr>
      </w:pPr>
      <w:r w:rsidRPr="00083F9E">
        <w:br w:type="page"/>
      </w:r>
    </w:p>
    <w:p w14:paraId="5A422738" w14:textId="5E8167DA" w:rsidR="003307C1" w:rsidRPr="00083F9E" w:rsidRDefault="001E6DE1" w:rsidP="003307C1">
      <w:pPr>
        <w:pStyle w:val="Heading2"/>
        <w:spacing w:line="240" w:lineRule="auto"/>
      </w:pPr>
      <w:bookmarkStart w:id="18" w:name="_Toc184138644"/>
      <w:r w:rsidRPr="00083F9E">
        <w:lastRenderedPageBreak/>
        <w:t xml:space="preserve">General </w:t>
      </w:r>
      <w:r w:rsidR="003307C1" w:rsidRPr="00083F9E">
        <w:t>Guidelines</w:t>
      </w:r>
      <w:bookmarkEnd w:id="18"/>
    </w:p>
    <w:p w14:paraId="77E496AE" w14:textId="6B930D53" w:rsidR="00860C8D" w:rsidRPr="00083F9E" w:rsidRDefault="00980AEF" w:rsidP="003307C1">
      <w:pPr>
        <w:pStyle w:val="BodyText"/>
      </w:pPr>
      <w:r w:rsidRPr="00083F9E">
        <w:t xml:space="preserve">It is important to understand the </w:t>
      </w:r>
      <w:r w:rsidR="00D825F7" w:rsidRPr="00083F9E">
        <w:t>fundamental</w:t>
      </w:r>
      <w:r w:rsidR="004E3FFD" w:rsidRPr="00083F9E">
        <w:t xml:space="preserve"> differences between SQL Server instances and</w:t>
      </w:r>
      <w:r w:rsidRPr="00083F9E">
        <w:t xml:space="preserve"> Azure SQL Databases</w:t>
      </w:r>
      <w:r w:rsidR="00860C8D" w:rsidRPr="00083F9E">
        <w:t>:</w:t>
      </w:r>
    </w:p>
    <w:p w14:paraId="37AA4697" w14:textId="77777777" w:rsidR="00867180" w:rsidRPr="00083F9E" w:rsidRDefault="00C85B9A" w:rsidP="0091029F">
      <w:pPr>
        <w:pStyle w:val="BodyText"/>
        <w:numPr>
          <w:ilvl w:val="0"/>
          <w:numId w:val="20"/>
        </w:numPr>
      </w:pPr>
      <w:r w:rsidRPr="00083F9E">
        <w:t xml:space="preserve">An Azure </w:t>
      </w:r>
      <w:r w:rsidR="00FF5D02" w:rsidRPr="00083F9E">
        <w:t xml:space="preserve">SQL </w:t>
      </w:r>
      <w:r w:rsidRPr="00083F9E">
        <w:t xml:space="preserve">Database differs from SQL Server instances in that </w:t>
      </w:r>
      <w:r w:rsidR="0036431A" w:rsidRPr="00083F9E">
        <w:t xml:space="preserve">there is no actual </w:t>
      </w:r>
      <w:r w:rsidR="00FA21AB" w:rsidRPr="00083F9E">
        <w:t xml:space="preserve">SQL Server </w:t>
      </w:r>
      <w:r w:rsidR="00C5350A" w:rsidRPr="00083F9E">
        <w:t xml:space="preserve">instance. Instead, there is a </w:t>
      </w:r>
      <w:hyperlink r:id="rId14" w:history="1">
        <w:r w:rsidR="001059E1" w:rsidRPr="00083F9E">
          <w:rPr>
            <w:rStyle w:val="Hyperlink"/>
          </w:rPr>
          <w:t>logical server</w:t>
        </w:r>
      </w:hyperlink>
      <w:r w:rsidR="001059E1" w:rsidRPr="00083F9E">
        <w:t xml:space="preserve"> </w:t>
      </w:r>
      <w:r w:rsidR="005C6C38" w:rsidRPr="00083F9E">
        <w:t xml:space="preserve">that hosts the master database and all </w:t>
      </w:r>
      <w:r w:rsidR="00FA21AB" w:rsidRPr="00083F9E">
        <w:t>databases created on that server.</w:t>
      </w:r>
    </w:p>
    <w:p w14:paraId="0BBEA79A" w14:textId="6996E3CD" w:rsidR="00860C8D" w:rsidRPr="00083F9E" w:rsidRDefault="00771800" w:rsidP="0091029F">
      <w:pPr>
        <w:pStyle w:val="BodyText"/>
        <w:numPr>
          <w:ilvl w:val="0"/>
          <w:numId w:val="20"/>
        </w:numPr>
      </w:pPr>
      <w:r w:rsidRPr="00083F9E">
        <w:t>SQL l</w:t>
      </w:r>
      <w:r w:rsidR="00823990" w:rsidRPr="00083F9E">
        <w:t>ogins are managed at the logical server level</w:t>
      </w:r>
      <w:r w:rsidR="000D07D2" w:rsidRPr="00083F9E">
        <w:t xml:space="preserve"> to manage all databases, or at the database level</w:t>
      </w:r>
      <w:r w:rsidR="00813006" w:rsidRPr="00083F9E">
        <w:t xml:space="preserve"> to</w:t>
      </w:r>
      <w:r w:rsidR="00B2753A" w:rsidRPr="00083F9E">
        <w:t xml:space="preserve"> manage</w:t>
      </w:r>
      <w:r w:rsidR="00813006" w:rsidRPr="00083F9E">
        <w:t xml:space="preserve"> individual databases</w:t>
      </w:r>
      <w:r w:rsidR="000D07D2" w:rsidRPr="00083F9E">
        <w:t>.</w:t>
      </w:r>
    </w:p>
    <w:p w14:paraId="071FF2D8" w14:textId="34972C2E" w:rsidR="00867180" w:rsidRPr="00083F9E" w:rsidRDefault="00867180" w:rsidP="0091029F">
      <w:pPr>
        <w:pStyle w:val="BodyText"/>
        <w:numPr>
          <w:ilvl w:val="0"/>
          <w:numId w:val="20"/>
        </w:numPr>
      </w:pPr>
      <w:r w:rsidRPr="00083F9E">
        <w:t xml:space="preserve">It is not possible to </w:t>
      </w:r>
      <w:r w:rsidR="0041311A" w:rsidRPr="00083F9E">
        <w:t>modify</w:t>
      </w:r>
      <w:r w:rsidRPr="00083F9E">
        <w:t xml:space="preserve"> configuration parameters in the master database. Only database scoped configuration can</w:t>
      </w:r>
      <w:r w:rsidR="0041311A" w:rsidRPr="00083F9E">
        <w:t xml:space="preserve"> be modified.</w:t>
      </w:r>
    </w:p>
    <w:p w14:paraId="3E32AB39" w14:textId="31D88DEE" w:rsidR="00054537" w:rsidRPr="00083F9E" w:rsidRDefault="006237A8" w:rsidP="00054537">
      <w:pPr>
        <w:pStyle w:val="BodyText"/>
        <w:numPr>
          <w:ilvl w:val="0"/>
          <w:numId w:val="20"/>
        </w:numPr>
      </w:pPr>
      <w:r w:rsidRPr="00083F9E">
        <w:t xml:space="preserve">Compute resources are not </w:t>
      </w:r>
      <w:r w:rsidR="00C81614" w:rsidRPr="00083F9E">
        <w:t xml:space="preserve">assigned </w:t>
      </w:r>
      <w:r w:rsidR="00F33E5D" w:rsidRPr="00083F9E">
        <w:t xml:space="preserve">exclusively </w:t>
      </w:r>
      <w:r w:rsidR="00C81614" w:rsidRPr="00083F9E">
        <w:t xml:space="preserve">to the logical server. Instead, each database </w:t>
      </w:r>
      <w:r w:rsidR="005D44BC" w:rsidRPr="00083F9E">
        <w:t>can have</w:t>
      </w:r>
      <w:r w:rsidR="00F24CF0" w:rsidRPr="00083F9E">
        <w:t xml:space="preserve"> its</w:t>
      </w:r>
      <w:r w:rsidR="00795D0C" w:rsidRPr="00083F9E">
        <w:t xml:space="preserve"> own </w:t>
      </w:r>
      <w:hyperlink r:id="rId15" w:history="1">
        <w:r w:rsidR="00795D0C" w:rsidRPr="00083F9E">
          <w:rPr>
            <w:rStyle w:val="Hyperlink"/>
          </w:rPr>
          <w:t>purchasing model</w:t>
        </w:r>
      </w:hyperlink>
      <w:r w:rsidR="00A05D84" w:rsidRPr="00083F9E">
        <w:t xml:space="preserve">: </w:t>
      </w:r>
      <w:hyperlink r:id="rId16" w:anchor="vcore-purchasing-model" w:history="1">
        <w:proofErr w:type="spellStart"/>
        <w:r w:rsidR="00A05D84" w:rsidRPr="00083F9E">
          <w:rPr>
            <w:rStyle w:val="Hyperlink"/>
          </w:rPr>
          <w:t>vCore</w:t>
        </w:r>
        <w:proofErr w:type="spellEnd"/>
      </w:hyperlink>
      <w:r w:rsidR="00496FD7" w:rsidRPr="00083F9E">
        <w:t xml:space="preserve"> or </w:t>
      </w:r>
      <w:hyperlink r:id="rId17" w:anchor="dtu-purchasing-model" w:history="1">
        <w:r w:rsidR="00496FD7" w:rsidRPr="00083F9E">
          <w:rPr>
            <w:rStyle w:val="Hyperlink"/>
          </w:rPr>
          <w:t>DTU</w:t>
        </w:r>
      </w:hyperlink>
      <w:r w:rsidR="00795D0C" w:rsidRPr="00083F9E">
        <w:t>.</w:t>
      </w:r>
      <w:r w:rsidR="007A0324" w:rsidRPr="00083F9E">
        <w:t xml:space="preserve"> </w:t>
      </w:r>
      <w:r w:rsidR="00F27A9B" w:rsidRPr="00083F9E">
        <w:t xml:space="preserve">Purchasing models determine </w:t>
      </w:r>
      <w:r w:rsidR="0021645D" w:rsidRPr="00083F9E">
        <w:t>the hardware configuration</w:t>
      </w:r>
      <w:r w:rsidR="008B156B" w:rsidRPr="00083F9E">
        <w:t xml:space="preserve"> (CPU type and memory limits)</w:t>
      </w:r>
      <w:r w:rsidR="00F27A9B" w:rsidRPr="00083F9E">
        <w:t xml:space="preserve">. </w:t>
      </w:r>
      <w:r w:rsidR="007A0324" w:rsidRPr="00083F9E">
        <w:t xml:space="preserve">Under </w:t>
      </w:r>
      <w:r w:rsidR="00054537" w:rsidRPr="00083F9E">
        <w:t>each</w:t>
      </w:r>
      <w:r w:rsidR="003663BF" w:rsidRPr="00083F9E">
        <w:t xml:space="preserve"> purchasing model</w:t>
      </w:r>
      <w:r w:rsidR="00054537" w:rsidRPr="00083F9E">
        <w:t xml:space="preserve"> there are service tiers to choose from.</w:t>
      </w:r>
      <w:r w:rsidR="00D113F3" w:rsidRPr="00083F9E">
        <w:t xml:space="preserve"> </w:t>
      </w:r>
      <w:r w:rsidR="005858DF" w:rsidRPr="00083F9E">
        <w:t>The</w:t>
      </w:r>
      <w:r w:rsidR="00D113F3" w:rsidRPr="00083F9E">
        <w:t xml:space="preserve"> service tier</w:t>
      </w:r>
      <w:r w:rsidR="00E244D4" w:rsidRPr="00083F9E">
        <w:t xml:space="preserve"> </w:t>
      </w:r>
      <w:r w:rsidR="00D113F3" w:rsidRPr="00083F9E">
        <w:t>limits</w:t>
      </w:r>
      <w:r w:rsidR="005D44BC" w:rsidRPr="00083F9E">
        <w:t xml:space="preserve"> </w:t>
      </w:r>
      <w:r w:rsidR="00F72854" w:rsidRPr="00083F9E">
        <w:t xml:space="preserve">the </w:t>
      </w:r>
      <w:r w:rsidR="005D44BC" w:rsidRPr="00083F9E">
        <w:t>storage type, size and IOPS, as well as</w:t>
      </w:r>
      <w:r w:rsidR="00167EB4" w:rsidRPr="00083F9E">
        <w:t xml:space="preserve"> the number of cores</w:t>
      </w:r>
      <w:r w:rsidR="00E244D4" w:rsidRPr="00083F9E">
        <w:t>.</w:t>
      </w:r>
      <w:r w:rsidR="00F72854" w:rsidRPr="00083F9E">
        <w:t xml:space="preserve"> It</w:t>
      </w:r>
      <w:r w:rsidR="003B7601" w:rsidRPr="00083F9E">
        <w:t xml:space="preserve"> also offers high availability </w:t>
      </w:r>
      <w:r w:rsidR="003B6739" w:rsidRPr="00083F9E">
        <w:t>options</w:t>
      </w:r>
      <w:r w:rsidR="003B7601" w:rsidRPr="00083F9E">
        <w:t>.</w:t>
      </w:r>
      <w:r w:rsidR="00E244D4" w:rsidRPr="00083F9E">
        <w:t xml:space="preserve"> </w:t>
      </w:r>
      <w:r w:rsidR="00054537" w:rsidRPr="00083F9E">
        <w:t>T</w:t>
      </w:r>
      <w:r w:rsidR="003663BF" w:rsidRPr="00083F9E">
        <w:t xml:space="preserve">he customer chooses a </w:t>
      </w:r>
      <w:r w:rsidR="00054537" w:rsidRPr="00083F9E">
        <w:t>suitable service tier for each database based on business continuity, storage and performance requirements.</w:t>
      </w:r>
    </w:p>
    <w:p w14:paraId="518D438A" w14:textId="2D1AF369" w:rsidR="00161CD3" w:rsidRPr="00083F9E" w:rsidRDefault="00F803F9" w:rsidP="001E6DE1">
      <w:pPr>
        <w:pStyle w:val="BodyText"/>
      </w:pPr>
      <w:r w:rsidRPr="00083F9E">
        <w:t xml:space="preserve">A </w:t>
      </w:r>
      <w:r w:rsidR="00E25772" w:rsidRPr="00083F9E">
        <w:t>basic</w:t>
      </w:r>
      <w:r w:rsidRPr="00083F9E">
        <w:t xml:space="preserve"> health check </w:t>
      </w:r>
      <w:r w:rsidR="00E02589" w:rsidRPr="00083F9E">
        <w:t xml:space="preserve">for an Azure SQL Database </w:t>
      </w:r>
      <w:r w:rsidRPr="00083F9E">
        <w:t>consists of</w:t>
      </w:r>
      <w:r w:rsidR="00161CD3" w:rsidRPr="00083F9E">
        <w:t>:</w:t>
      </w:r>
    </w:p>
    <w:p w14:paraId="22A7C4E2" w14:textId="357A9E1E" w:rsidR="00161CD3" w:rsidRPr="00083F9E" w:rsidRDefault="00161CD3" w:rsidP="00161CD3">
      <w:pPr>
        <w:pStyle w:val="BodyText"/>
        <w:numPr>
          <w:ilvl w:val="0"/>
          <w:numId w:val="21"/>
        </w:numPr>
      </w:pPr>
      <w:r w:rsidRPr="00083F9E">
        <w:t>Collecting configuration information</w:t>
      </w:r>
      <w:r w:rsidR="00EA11B7" w:rsidRPr="00083F9E">
        <w:t xml:space="preserve"> about the database</w:t>
      </w:r>
      <w:r w:rsidR="00E02589" w:rsidRPr="00083F9E">
        <w:t xml:space="preserve"> and service tier</w:t>
      </w:r>
      <w:r w:rsidR="00736984" w:rsidRPr="00083F9E">
        <w:t xml:space="preserve"> limits</w:t>
      </w:r>
      <w:r w:rsidR="00EA11B7" w:rsidRPr="00083F9E">
        <w:t>.</w:t>
      </w:r>
    </w:p>
    <w:p w14:paraId="5D99CC8E" w14:textId="781A1C50" w:rsidR="000836CC" w:rsidRPr="00083F9E" w:rsidRDefault="00161CD3" w:rsidP="00161CD3">
      <w:pPr>
        <w:pStyle w:val="BodyText"/>
        <w:numPr>
          <w:ilvl w:val="0"/>
          <w:numId w:val="21"/>
        </w:numPr>
      </w:pPr>
      <w:r w:rsidRPr="00083F9E">
        <w:t>C</w:t>
      </w:r>
      <w:r w:rsidR="00544382" w:rsidRPr="00083F9E">
        <w:t xml:space="preserve">ollecting </w:t>
      </w:r>
      <w:r w:rsidR="00DC1500" w:rsidRPr="00083F9E">
        <w:t xml:space="preserve">and analysing </w:t>
      </w:r>
      <w:r w:rsidR="00927C58" w:rsidRPr="00083F9E">
        <w:t xml:space="preserve">recent history of </w:t>
      </w:r>
      <w:r w:rsidR="00656389" w:rsidRPr="00083F9E">
        <w:t>resource utilisation</w:t>
      </w:r>
      <w:r w:rsidR="00E56067" w:rsidRPr="00083F9E">
        <w:t xml:space="preserve"> </w:t>
      </w:r>
      <w:r w:rsidR="002E7671" w:rsidRPr="00083F9E">
        <w:t>(</w:t>
      </w:r>
      <w:r w:rsidR="005C7C44" w:rsidRPr="00083F9E">
        <w:t>past</w:t>
      </w:r>
      <w:r w:rsidR="00544382" w:rsidRPr="00083F9E">
        <w:t xml:space="preserve"> 14 days are </w:t>
      </w:r>
      <w:r w:rsidR="002E7671" w:rsidRPr="00083F9E">
        <w:t>available via DMVs)</w:t>
      </w:r>
      <w:r w:rsidR="00954552" w:rsidRPr="00083F9E">
        <w:t xml:space="preserve"> a</w:t>
      </w:r>
      <w:r w:rsidR="00473E9D" w:rsidRPr="00083F9E">
        <w:t xml:space="preserve">s percentages </w:t>
      </w:r>
      <w:r w:rsidRPr="00083F9E">
        <w:t>of the service tier</w:t>
      </w:r>
      <w:r w:rsidR="00736984" w:rsidRPr="00083F9E">
        <w:t xml:space="preserve"> limit</w:t>
      </w:r>
      <w:r w:rsidR="005453BB" w:rsidRPr="00083F9E">
        <w:t>.</w:t>
      </w:r>
    </w:p>
    <w:p w14:paraId="0F329A87" w14:textId="08B84825" w:rsidR="00ED0AB9" w:rsidRPr="00083F9E" w:rsidRDefault="001D6876" w:rsidP="00161CD3">
      <w:pPr>
        <w:pStyle w:val="BodyText"/>
        <w:numPr>
          <w:ilvl w:val="0"/>
          <w:numId w:val="21"/>
        </w:numPr>
      </w:pPr>
      <w:r w:rsidRPr="00083F9E">
        <w:t>Examining Query</w:t>
      </w:r>
      <w:r w:rsidR="00B33CBE" w:rsidRPr="00083F9E">
        <w:t xml:space="preserve"> Store (enabled by default) for expensive queries</w:t>
      </w:r>
      <w:r w:rsidR="00251C7D" w:rsidRPr="00083F9E">
        <w:t>.</w:t>
      </w:r>
    </w:p>
    <w:p w14:paraId="3B403056" w14:textId="26A7AA18" w:rsidR="00F72B9A" w:rsidRPr="00083F9E" w:rsidRDefault="0084074A" w:rsidP="00161CD3">
      <w:pPr>
        <w:pStyle w:val="BodyText"/>
        <w:numPr>
          <w:ilvl w:val="0"/>
          <w:numId w:val="21"/>
        </w:numPr>
      </w:pPr>
      <w:r w:rsidRPr="00083F9E">
        <w:t xml:space="preserve">Collecting and examining </w:t>
      </w:r>
      <w:r w:rsidR="00EA22FB" w:rsidRPr="00083F9E">
        <w:t xml:space="preserve">buffer pool and plan cache </w:t>
      </w:r>
      <w:r w:rsidRPr="00083F9E">
        <w:t xml:space="preserve">memory distribution and </w:t>
      </w:r>
      <w:r w:rsidR="00DC1500" w:rsidRPr="00083F9E">
        <w:t xml:space="preserve">effective </w:t>
      </w:r>
      <w:r w:rsidRPr="00083F9E">
        <w:t>utilisation.</w:t>
      </w:r>
    </w:p>
    <w:p w14:paraId="7CEE3233" w14:textId="4B746469" w:rsidR="002E0275" w:rsidRPr="00083F9E" w:rsidRDefault="002667C7" w:rsidP="00161CD3">
      <w:pPr>
        <w:pStyle w:val="BodyText"/>
        <w:numPr>
          <w:ilvl w:val="0"/>
          <w:numId w:val="21"/>
        </w:numPr>
      </w:pPr>
      <w:r w:rsidRPr="00083F9E">
        <w:t xml:space="preserve">Investigating </w:t>
      </w:r>
      <w:r w:rsidR="002E0275" w:rsidRPr="00083F9E">
        <w:t>index fragmentation and missing indexes.</w:t>
      </w:r>
    </w:p>
    <w:p w14:paraId="5257470A" w14:textId="2B02AB9A" w:rsidR="002667C7" w:rsidRPr="00083F9E" w:rsidRDefault="002667C7" w:rsidP="00161CD3">
      <w:pPr>
        <w:pStyle w:val="BodyText"/>
        <w:numPr>
          <w:ilvl w:val="0"/>
          <w:numId w:val="21"/>
        </w:numPr>
      </w:pPr>
      <w:r w:rsidRPr="00083F9E">
        <w:t>Investigating excessive waits.</w:t>
      </w:r>
    </w:p>
    <w:p w14:paraId="22ABE8A6" w14:textId="607D8BEB" w:rsidR="005453BB" w:rsidRPr="00083F9E" w:rsidRDefault="00597D29" w:rsidP="005453BB">
      <w:pPr>
        <w:pStyle w:val="BodyText"/>
      </w:pPr>
      <w:r w:rsidRPr="00083F9E">
        <w:t>The health check should answer the following questions:</w:t>
      </w:r>
    </w:p>
    <w:p w14:paraId="19F7FC9F" w14:textId="77777777" w:rsidR="005A47A5" w:rsidRPr="00083F9E" w:rsidRDefault="00597D29" w:rsidP="00C4792D">
      <w:pPr>
        <w:pStyle w:val="BodyText"/>
        <w:numPr>
          <w:ilvl w:val="0"/>
          <w:numId w:val="22"/>
        </w:numPr>
      </w:pPr>
      <w:r w:rsidRPr="00083F9E">
        <w:t xml:space="preserve">Based </w:t>
      </w:r>
      <w:r w:rsidR="00F84692" w:rsidRPr="00083F9E">
        <w:t>on recent history, a</w:t>
      </w:r>
      <w:r w:rsidRPr="00083F9E">
        <w:t xml:space="preserve">re </w:t>
      </w:r>
      <w:r w:rsidR="00EE14FE" w:rsidRPr="00083F9E">
        <w:t xml:space="preserve">compute </w:t>
      </w:r>
      <w:r w:rsidRPr="00083F9E">
        <w:t>resources under or over utilised?</w:t>
      </w:r>
    </w:p>
    <w:p w14:paraId="61FAD326" w14:textId="2DAEB70F" w:rsidR="00F84692" w:rsidRPr="00083F9E" w:rsidRDefault="00F84692" w:rsidP="00597D29">
      <w:pPr>
        <w:pStyle w:val="BodyText"/>
        <w:numPr>
          <w:ilvl w:val="0"/>
          <w:numId w:val="22"/>
        </w:numPr>
      </w:pPr>
      <w:r w:rsidRPr="00083F9E">
        <w:t xml:space="preserve">Are there optimisation opportunities </w:t>
      </w:r>
      <w:r w:rsidR="00075F59" w:rsidRPr="00083F9E">
        <w:t>that can</w:t>
      </w:r>
      <w:r w:rsidR="00626670" w:rsidRPr="00083F9E">
        <w:t xml:space="preserve"> improve resource utilisation</w:t>
      </w:r>
      <w:r w:rsidR="00075F59" w:rsidRPr="00083F9E">
        <w:t>?</w:t>
      </w:r>
      <w:r w:rsidR="00245690" w:rsidRPr="00083F9E">
        <w:t xml:space="preserve"> More specifically:</w:t>
      </w:r>
    </w:p>
    <w:p w14:paraId="09528B95" w14:textId="280A2404" w:rsidR="00075F59" w:rsidRPr="00083F9E" w:rsidRDefault="00075F59" w:rsidP="00075F59">
      <w:pPr>
        <w:pStyle w:val="BodyText"/>
        <w:numPr>
          <w:ilvl w:val="1"/>
          <w:numId w:val="22"/>
        </w:numPr>
      </w:pPr>
      <w:r w:rsidRPr="00083F9E">
        <w:t xml:space="preserve">Is </w:t>
      </w:r>
      <w:r w:rsidR="004104ED" w:rsidRPr="00083F9E">
        <w:t xml:space="preserve">buffer pool </w:t>
      </w:r>
      <w:r w:rsidRPr="00083F9E">
        <w:t xml:space="preserve">memory being wasted with half-empty </w:t>
      </w:r>
      <w:r w:rsidR="00C54966" w:rsidRPr="00083F9E">
        <w:t xml:space="preserve">database pages? </w:t>
      </w:r>
      <w:r w:rsidR="00C4792D" w:rsidRPr="00083F9E">
        <w:t>T</w:t>
      </w:r>
      <w:r w:rsidR="00C54966" w:rsidRPr="00083F9E">
        <w:t xml:space="preserve">his </w:t>
      </w:r>
      <w:r w:rsidR="00C4792D" w:rsidRPr="00083F9E">
        <w:t xml:space="preserve">is </w:t>
      </w:r>
      <w:r w:rsidR="00C54966" w:rsidRPr="00083F9E">
        <w:t>caused by index fragmentation (page splits)</w:t>
      </w:r>
      <w:r w:rsidR="00C4792D" w:rsidRPr="00083F9E">
        <w:t xml:space="preserve"> and/or</w:t>
      </w:r>
      <w:r w:rsidR="005C5532" w:rsidRPr="00083F9E">
        <w:t xml:space="preserve"> index</w:t>
      </w:r>
      <w:r w:rsidR="00C4792D" w:rsidRPr="00083F9E">
        <w:t xml:space="preserve"> </w:t>
      </w:r>
      <w:proofErr w:type="spellStart"/>
      <w:r w:rsidR="00D519C7" w:rsidRPr="00083F9E">
        <w:t>fillfactor</w:t>
      </w:r>
      <w:proofErr w:type="spellEnd"/>
      <w:r w:rsidR="00D519C7" w:rsidRPr="00083F9E">
        <w:t xml:space="preserve"> settings.</w:t>
      </w:r>
    </w:p>
    <w:p w14:paraId="46D2A2D8" w14:textId="12A07494" w:rsidR="00800189" w:rsidRPr="00083F9E" w:rsidRDefault="00800189" w:rsidP="00075F59">
      <w:pPr>
        <w:pStyle w:val="BodyText"/>
        <w:numPr>
          <w:ilvl w:val="1"/>
          <w:numId w:val="22"/>
        </w:numPr>
      </w:pPr>
      <w:r w:rsidRPr="00083F9E">
        <w:t xml:space="preserve">Is </w:t>
      </w:r>
      <w:r w:rsidR="004104ED" w:rsidRPr="00083F9E">
        <w:t xml:space="preserve">buffer pool </w:t>
      </w:r>
      <w:r w:rsidRPr="00083F9E">
        <w:t>memory being stolen to perform sort and hash operations?</w:t>
      </w:r>
      <w:r w:rsidR="00B818A9" w:rsidRPr="00083F9E">
        <w:t xml:space="preserve"> </w:t>
      </w:r>
      <w:r w:rsidR="000F4028" w:rsidRPr="00083F9E">
        <w:t>T</w:t>
      </w:r>
      <w:r w:rsidR="00B818A9" w:rsidRPr="00083F9E">
        <w:t>his memory is never released back to the buffer pool</w:t>
      </w:r>
      <w:r w:rsidR="000F4028" w:rsidRPr="00083F9E">
        <w:t>.</w:t>
      </w:r>
    </w:p>
    <w:p w14:paraId="34F1C5A0" w14:textId="0271EDAE" w:rsidR="00313A03" w:rsidRPr="00083F9E" w:rsidRDefault="00313A03" w:rsidP="00075F59">
      <w:pPr>
        <w:pStyle w:val="BodyText"/>
        <w:numPr>
          <w:ilvl w:val="1"/>
          <w:numId w:val="22"/>
        </w:numPr>
      </w:pPr>
      <w:r w:rsidRPr="00083F9E">
        <w:lastRenderedPageBreak/>
        <w:t>Are there CPU intensive queries</w:t>
      </w:r>
      <w:r w:rsidR="00EC587C" w:rsidRPr="00083F9E">
        <w:t xml:space="preserve"> with excessive logical reads (index scans)?</w:t>
      </w:r>
      <w:r w:rsidR="00B968B6" w:rsidRPr="00083F9E">
        <w:t xml:space="preserve"> Missing indexes could be the cause.</w:t>
      </w:r>
      <w:r w:rsidR="00867F7F" w:rsidRPr="00083F9E">
        <w:t xml:space="preserve"> </w:t>
      </w:r>
      <w:r w:rsidR="000A1A79" w:rsidRPr="00083F9E">
        <w:t>Can query design be improved</w:t>
      </w:r>
      <w:r w:rsidR="001B626C" w:rsidRPr="00083F9E">
        <w:t>?</w:t>
      </w:r>
    </w:p>
    <w:p w14:paraId="0E24CA1F" w14:textId="59E18676" w:rsidR="00D818CD" w:rsidRPr="00083F9E" w:rsidRDefault="007F7F88" w:rsidP="00174D2E">
      <w:pPr>
        <w:pStyle w:val="BodyText"/>
        <w:numPr>
          <w:ilvl w:val="1"/>
          <w:numId w:val="22"/>
        </w:numPr>
      </w:pPr>
      <w:r w:rsidRPr="00083F9E">
        <w:t>Is the plan cache bloated with single-use execution plans?</w:t>
      </w:r>
      <w:r w:rsidR="00B1222F" w:rsidRPr="00083F9E">
        <w:t xml:space="preserve"> How much memory </w:t>
      </w:r>
      <w:r w:rsidR="0056704B" w:rsidRPr="00083F9E">
        <w:t>is consumed by</w:t>
      </w:r>
      <w:r w:rsidR="00B1222F" w:rsidRPr="00083F9E">
        <w:t xml:space="preserve"> these single-use plans </w:t>
      </w:r>
      <w:r w:rsidR="00185C62" w:rsidRPr="00083F9E">
        <w:t xml:space="preserve">versus </w:t>
      </w:r>
      <w:r w:rsidR="00274AB0" w:rsidRPr="00083F9E">
        <w:t>multiple-use</w:t>
      </w:r>
      <w:r w:rsidR="00185C62" w:rsidRPr="00083F9E">
        <w:t xml:space="preserve"> plans</w:t>
      </w:r>
      <w:r w:rsidR="00F72C97" w:rsidRPr="00083F9E">
        <w:t>?</w:t>
      </w:r>
      <w:r w:rsidR="00F51D05" w:rsidRPr="00083F9E">
        <w:t xml:space="preserve"> Enabling </w:t>
      </w:r>
      <w:r w:rsidR="007A660F" w:rsidRPr="00083F9E">
        <w:t>“</w:t>
      </w:r>
      <w:r w:rsidR="00F51D05" w:rsidRPr="00083F9E">
        <w:t xml:space="preserve">Optimise for Ad-hoc </w:t>
      </w:r>
      <w:r w:rsidR="009705AF" w:rsidRPr="00083F9E">
        <w:t>W</w:t>
      </w:r>
      <w:r w:rsidR="00F51D05" w:rsidRPr="00083F9E">
        <w:t>orkloads</w:t>
      </w:r>
      <w:r w:rsidR="007A660F" w:rsidRPr="00083F9E">
        <w:t>”</w:t>
      </w:r>
      <w:r w:rsidR="00F51D05" w:rsidRPr="00083F9E">
        <w:t xml:space="preserve"> </w:t>
      </w:r>
      <w:r w:rsidR="007A660F" w:rsidRPr="00083F9E">
        <w:t xml:space="preserve">for the database </w:t>
      </w:r>
      <w:r w:rsidR="00F51D05" w:rsidRPr="00083F9E">
        <w:t xml:space="preserve">might help, but this is not </w:t>
      </w:r>
      <w:proofErr w:type="gramStart"/>
      <w:r w:rsidR="00F51D05" w:rsidRPr="00083F9E">
        <w:t>a</w:t>
      </w:r>
      <w:r w:rsidR="009705AF" w:rsidRPr="00083F9E">
        <w:t>n</w:t>
      </w:r>
      <w:proofErr w:type="gramEnd"/>
      <w:r w:rsidR="009705AF" w:rsidRPr="00083F9E">
        <w:t xml:space="preserve"> universal </w:t>
      </w:r>
      <w:r w:rsidR="007567E9" w:rsidRPr="00083F9E">
        <w:t>solution</w:t>
      </w:r>
      <w:r w:rsidR="009705AF" w:rsidRPr="00083F9E">
        <w:t>.</w:t>
      </w:r>
    </w:p>
    <w:p w14:paraId="53699960" w14:textId="5D015D0C" w:rsidR="00174D2E" w:rsidRPr="00083F9E" w:rsidRDefault="002E6F1C" w:rsidP="002E6F1C">
      <w:pPr>
        <w:pStyle w:val="BodyText"/>
        <w:numPr>
          <w:ilvl w:val="0"/>
          <w:numId w:val="22"/>
        </w:numPr>
      </w:pPr>
      <w:r w:rsidRPr="00083F9E">
        <w:t>Is there disk latency?</w:t>
      </w:r>
      <w:r w:rsidR="00083A02" w:rsidRPr="00083F9E">
        <w:t xml:space="preserve"> If </w:t>
      </w:r>
      <w:r w:rsidR="00A5268D">
        <w:t>so</w:t>
      </w:r>
      <w:r w:rsidR="00083A02" w:rsidRPr="00083F9E">
        <w:t xml:space="preserve">, is it because </w:t>
      </w:r>
      <w:r w:rsidR="001B05D1" w:rsidRPr="00083F9E">
        <w:t>the workload</w:t>
      </w:r>
      <w:r w:rsidR="001B48CB" w:rsidRPr="00083F9E">
        <w:t xml:space="preserve"> </w:t>
      </w:r>
      <w:r w:rsidR="001B05D1" w:rsidRPr="00083F9E">
        <w:t xml:space="preserve">is </w:t>
      </w:r>
      <w:r w:rsidR="001B48CB" w:rsidRPr="00083F9E">
        <w:t xml:space="preserve">hitting the </w:t>
      </w:r>
      <w:r w:rsidR="008D2DBA" w:rsidRPr="00083F9E">
        <w:t xml:space="preserve">max </w:t>
      </w:r>
      <w:r w:rsidR="001B48CB" w:rsidRPr="00083F9E">
        <w:t>IOPS limit determined by the service tier?</w:t>
      </w:r>
    </w:p>
    <w:p w14:paraId="475FB198" w14:textId="3DB32780" w:rsidR="00C50FD8" w:rsidRPr="00083F9E" w:rsidRDefault="00C50FD8" w:rsidP="00C50FD8">
      <w:pPr>
        <w:pStyle w:val="BodyText"/>
        <w:numPr>
          <w:ilvl w:val="0"/>
          <w:numId w:val="22"/>
        </w:numPr>
      </w:pPr>
      <w:r w:rsidRPr="00083F9E">
        <w:t xml:space="preserve">If resources are </w:t>
      </w:r>
      <w:r w:rsidR="00A5268D" w:rsidRPr="00083F9E">
        <w:t>underutilised</w:t>
      </w:r>
      <w:r w:rsidRPr="00083F9E">
        <w:t>, is there an opportunity to reduce cost by moving to a lower service tier without negatively impacting the workload?</w:t>
      </w:r>
    </w:p>
    <w:p w14:paraId="5703EB1C" w14:textId="77777777" w:rsidR="00D666E7" w:rsidRPr="00083F9E" w:rsidRDefault="00D666E7">
      <w:pPr>
        <w:spacing w:line="240" w:lineRule="auto"/>
        <w:jc w:val="left"/>
        <w:rPr>
          <w:bCs/>
          <w:color w:val="6F7C82"/>
          <w:sz w:val="36"/>
          <w:szCs w:val="14"/>
        </w:rPr>
      </w:pPr>
      <w:r w:rsidRPr="00083F9E">
        <w:br w:type="page"/>
      </w:r>
    </w:p>
    <w:p w14:paraId="5AFD4F63" w14:textId="4621E5FE" w:rsidR="00E25772" w:rsidRPr="00083F9E" w:rsidRDefault="00E25772" w:rsidP="00E25772">
      <w:pPr>
        <w:pStyle w:val="Heading2"/>
        <w:spacing w:line="240" w:lineRule="auto"/>
      </w:pPr>
      <w:bookmarkStart w:id="19" w:name="_Toc184138645"/>
      <w:r w:rsidRPr="00083F9E">
        <w:lastRenderedPageBreak/>
        <w:t>Health Check</w:t>
      </w:r>
      <w:bookmarkEnd w:id="19"/>
    </w:p>
    <w:p w14:paraId="42DB6653" w14:textId="0A8C3298" w:rsidR="00E25772" w:rsidRPr="00083F9E" w:rsidRDefault="00E25772" w:rsidP="00E25772">
      <w:pPr>
        <w:pStyle w:val="BodyText"/>
      </w:pPr>
      <w:r w:rsidRPr="00083F9E">
        <w:t>There is no</w:t>
      </w:r>
      <w:r w:rsidR="00E37103" w:rsidRPr="00083F9E">
        <w:t xml:space="preserve"> </w:t>
      </w:r>
      <w:r w:rsidRPr="00083F9E">
        <w:t xml:space="preserve">template </w:t>
      </w:r>
      <w:r w:rsidR="00E37103" w:rsidRPr="00083F9E">
        <w:t>for this health check.</w:t>
      </w:r>
      <w:r w:rsidR="00107DA5" w:rsidRPr="00083F9E">
        <w:t xml:space="preserve"> </w:t>
      </w:r>
      <w:r w:rsidR="00A644DC" w:rsidRPr="00083F9E">
        <w:t>However, t</w:t>
      </w:r>
      <w:r w:rsidR="00FB241B" w:rsidRPr="00083F9E">
        <w:t xml:space="preserve">he following </w:t>
      </w:r>
      <w:r w:rsidR="00107DA5" w:rsidRPr="00083F9E">
        <w:t>document</w:t>
      </w:r>
      <w:r w:rsidR="000924B0" w:rsidRPr="00083F9E">
        <w:t>s</w:t>
      </w:r>
      <w:r w:rsidR="00FB241B" w:rsidRPr="00083F9E">
        <w:t xml:space="preserve"> are real</w:t>
      </w:r>
      <w:r w:rsidR="00107DA5" w:rsidRPr="00083F9E">
        <w:t xml:space="preserve"> example</w:t>
      </w:r>
      <w:r w:rsidR="000924B0" w:rsidRPr="00083F9E">
        <w:t>s</w:t>
      </w:r>
      <w:r w:rsidR="00107DA5" w:rsidRPr="00083F9E">
        <w:t xml:space="preserve"> of </w:t>
      </w:r>
      <w:r w:rsidR="00351AD1" w:rsidRPr="00083F9E">
        <w:t>final deliverable</w:t>
      </w:r>
      <w:r w:rsidR="000924B0" w:rsidRPr="00083F9E">
        <w:t>s</w:t>
      </w:r>
      <w:r w:rsidR="00A644DC" w:rsidRPr="00083F9E">
        <w:t xml:space="preserve"> that can be </w:t>
      </w:r>
      <w:r w:rsidR="000F3CB3" w:rsidRPr="00083F9E">
        <w:t>used as reference</w:t>
      </w:r>
      <w:r w:rsidR="00FF403A" w:rsidRPr="00083F9E">
        <w:t>s</w:t>
      </w:r>
      <w:r w:rsidR="00351AD1" w:rsidRPr="00083F9E">
        <w:t>:</w:t>
      </w:r>
    </w:p>
    <w:p w14:paraId="3FE71DC6" w14:textId="699E1657" w:rsidR="00351AD1" w:rsidRPr="00083F9E" w:rsidRDefault="00742DA2" w:rsidP="00E25772">
      <w:pPr>
        <w:pStyle w:val="BodyText"/>
      </w:pPr>
      <w:hyperlink r:id="rId18" w:history="1">
        <w:r w:rsidRPr="00083F9E">
          <w:rPr>
            <w:rStyle w:val="Hyperlink"/>
          </w:rPr>
          <w:t xml:space="preserve">SR0062007 </w:t>
        </w:r>
        <w:proofErr w:type="spellStart"/>
        <w:r w:rsidRPr="00083F9E">
          <w:rPr>
            <w:rStyle w:val="Hyperlink"/>
          </w:rPr>
          <w:t>AzureSQL</w:t>
        </w:r>
        <w:proofErr w:type="spellEnd"/>
        <w:r w:rsidRPr="00083F9E">
          <w:rPr>
            <w:rStyle w:val="Hyperlink"/>
          </w:rPr>
          <w:t xml:space="preserve"> Database Health Check</w:t>
        </w:r>
      </w:hyperlink>
    </w:p>
    <w:p w14:paraId="2E8BC93A" w14:textId="3CC87547" w:rsidR="00742DA2" w:rsidRPr="00083F9E" w:rsidRDefault="001A2B59" w:rsidP="00E25772">
      <w:pPr>
        <w:pStyle w:val="BodyText"/>
      </w:pPr>
      <w:hyperlink r:id="rId19" w:history="1">
        <w:r w:rsidRPr="00083F9E">
          <w:rPr>
            <w:rStyle w:val="Hyperlink"/>
          </w:rPr>
          <w:t>SR0060948 Azure SQL Database Health Check</w:t>
        </w:r>
      </w:hyperlink>
    </w:p>
    <w:p w14:paraId="05AC2D69" w14:textId="59C7294C" w:rsidR="00C44936" w:rsidRPr="00083F9E" w:rsidRDefault="00C44936" w:rsidP="00E25772">
      <w:pPr>
        <w:pStyle w:val="BodyText"/>
      </w:pPr>
      <w:r w:rsidRPr="00083F9E">
        <w:t>You should use Excel to</w:t>
      </w:r>
      <w:r w:rsidR="008472DF" w:rsidRPr="00083F9E">
        <w:t xml:space="preserve"> </w:t>
      </w:r>
      <w:r w:rsidR="0068542E" w:rsidRPr="00083F9E">
        <w:t>assist</w:t>
      </w:r>
      <w:r w:rsidR="005D0530" w:rsidRPr="00083F9E">
        <w:t xml:space="preserve"> your analysis and</w:t>
      </w:r>
      <w:r w:rsidRPr="00083F9E">
        <w:t xml:space="preserve"> produce </w:t>
      </w:r>
      <w:r w:rsidR="009B32FC" w:rsidRPr="00083F9E">
        <w:t xml:space="preserve">the </w:t>
      </w:r>
      <w:r w:rsidRPr="00083F9E">
        <w:t xml:space="preserve">charts used in the </w:t>
      </w:r>
      <w:r w:rsidR="00631B1E" w:rsidRPr="00083F9E">
        <w:t>deliverable</w:t>
      </w:r>
      <w:r w:rsidR="000F3CB3" w:rsidRPr="00083F9E">
        <w:t>s</w:t>
      </w:r>
      <w:r w:rsidR="00631B1E" w:rsidRPr="00083F9E">
        <w:t>.</w:t>
      </w:r>
      <w:r w:rsidR="00967039" w:rsidRPr="00083F9E">
        <w:t xml:space="preserve"> </w:t>
      </w:r>
      <w:r w:rsidR="0068542E" w:rsidRPr="00083F9E">
        <w:t>E</w:t>
      </w:r>
      <w:r w:rsidR="00364CDE" w:rsidRPr="00083F9E">
        <w:t>xample:</w:t>
      </w:r>
    </w:p>
    <w:bookmarkStart w:id="20" w:name="_MON_1794751499"/>
    <w:bookmarkEnd w:id="20"/>
    <w:p w14:paraId="11B49474" w14:textId="2810C034" w:rsidR="00BF073B" w:rsidRPr="00083F9E" w:rsidRDefault="00444D26" w:rsidP="00E25772">
      <w:pPr>
        <w:pStyle w:val="BodyText"/>
      </w:pPr>
      <w:r w:rsidRPr="00083F9E">
        <w:object w:dxaOrig="1522" w:dyaOrig="991" w14:anchorId="67472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0" o:title=""/>
          </v:shape>
          <o:OLEObject Type="Embed" ProgID="Excel.Sheet.12" ShapeID="_x0000_i1025" DrawAspect="Icon" ObjectID="_1795493773" r:id="rId21"/>
        </w:object>
      </w:r>
    </w:p>
    <w:p w14:paraId="3277E98A" w14:textId="73293823" w:rsidR="00E414BD" w:rsidRPr="00083F9E" w:rsidRDefault="00E414BD" w:rsidP="00E25772">
      <w:pPr>
        <w:pStyle w:val="BodyText"/>
      </w:pPr>
      <w:r w:rsidRPr="00083F9E">
        <w:t xml:space="preserve">Scripts and instructions to collect </w:t>
      </w:r>
      <w:r w:rsidR="00904C91" w:rsidRPr="00083F9E">
        <w:t xml:space="preserve">the </w:t>
      </w:r>
      <w:r w:rsidRPr="00083F9E">
        <w:t>data</w:t>
      </w:r>
      <w:r w:rsidR="00904C91" w:rsidRPr="00083F9E">
        <w:t xml:space="preserve"> used in these documents</w:t>
      </w:r>
      <w:r w:rsidRPr="00083F9E">
        <w:t xml:space="preserve"> are supplied in the </w:t>
      </w:r>
      <w:r w:rsidR="000F3CB3" w:rsidRPr="00083F9E">
        <w:t>subsequent</w:t>
      </w:r>
      <w:r w:rsidR="00001D4C" w:rsidRPr="00083F9E">
        <w:t xml:space="preserve"> </w:t>
      </w:r>
      <w:r w:rsidR="000F3719" w:rsidRPr="00083F9E">
        <w:t>sections</w:t>
      </w:r>
      <w:r w:rsidR="002B4E7D" w:rsidRPr="00083F9E">
        <w:t>.</w:t>
      </w:r>
      <w:r w:rsidR="00E121D1" w:rsidRPr="00083F9E">
        <w:t xml:space="preserve"> </w:t>
      </w:r>
      <w:r w:rsidR="009E70D9" w:rsidRPr="00083F9E">
        <w:t>Each script will indicate whether it must be run on the database target of your investigation or the master database.</w:t>
      </w:r>
      <w:r w:rsidR="00836CB0" w:rsidRPr="00083F9E">
        <w:t xml:space="preserve"> This is important be</w:t>
      </w:r>
      <w:r w:rsidR="00285CDB" w:rsidRPr="00083F9E">
        <w:t xml:space="preserve">cause each database </w:t>
      </w:r>
      <w:r w:rsidR="00430CCA" w:rsidRPr="00083F9E">
        <w:t xml:space="preserve">has information about its own resource utilisation and </w:t>
      </w:r>
      <w:r w:rsidR="00285CDB" w:rsidRPr="00083F9E">
        <w:t>service tier limits</w:t>
      </w:r>
      <w:r w:rsidR="00430CCA" w:rsidRPr="00083F9E">
        <w:t>.</w:t>
      </w:r>
      <w:r w:rsidR="00426EAA" w:rsidRPr="00083F9E">
        <w:t xml:space="preserve"> </w:t>
      </w:r>
      <w:r w:rsidR="00C47EB7" w:rsidRPr="00083F9E">
        <w:t>Note that i</w:t>
      </w:r>
      <w:r w:rsidR="00426EAA" w:rsidRPr="00083F9E">
        <w:t xml:space="preserve">f you run </w:t>
      </w:r>
      <w:r w:rsidR="00D20C0C" w:rsidRPr="00083F9E">
        <w:t xml:space="preserve">a script </w:t>
      </w:r>
      <w:r w:rsidR="00426EAA" w:rsidRPr="00083F9E">
        <w:t>on the master database, you will get information about the logical server</w:t>
      </w:r>
      <w:r w:rsidR="00430CCA" w:rsidRPr="00083F9E">
        <w:t xml:space="preserve"> instead.</w:t>
      </w:r>
    </w:p>
    <w:p w14:paraId="144F3198" w14:textId="49D6AAD0" w:rsidR="002E00E6" w:rsidRPr="00083F9E" w:rsidRDefault="002E00E6" w:rsidP="002E00E6">
      <w:pPr>
        <w:pStyle w:val="Heading3"/>
        <w:spacing w:line="240" w:lineRule="auto"/>
        <w:jc w:val="left"/>
      </w:pPr>
      <w:bookmarkStart w:id="21" w:name="_Toc184138646"/>
      <w:r w:rsidRPr="00083F9E">
        <w:t>Database Information and Resource Limits</w:t>
      </w:r>
      <w:bookmarkEnd w:id="21"/>
    </w:p>
    <w:p w14:paraId="71226120" w14:textId="54A76A1F" w:rsidR="00E07D98" w:rsidRDefault="00D825F7" w:rsidP="00A12446">
      <w:pPr>
        <w:pStyle w:val="BodyText"/>
      </w:pPr>
      <w:r w:rsidRPr="00083F9E">
        <w:t xml:space="preserve">Use the following script to </w:t>
      </w:r>
      <w:r>
        <w:t>popul</w:t>
      </w:r>
      <w:r w:rsidR="00BA1680" w:rsidRPr="00083F9E">
        <w:t xml:space="preserve">ate </w:t>
      </w:r>
      <w:r>
        <w:t>a</w:t>
      </w:r>
      <w:r w:rsidR="00AA2EE8" w:rsidRPr="00083F9E">
        <w:t xml:space="preserve"> </w:t>
      </w:r>
      <w:r w:rsidR="00BA1680" w:rsidRPr="00083F9E">
        <w:t>table</w:t>
      </w:r>
      <w:r w:rsidR="00AA2EE8" w:rsidRPr="00083F9E">
        <w:t xml:space="preserve"> in </w:t>
      </w:r>
      <w:r w:rsidR="000F3CB3" w:rsidRPr="00083F9E">
        <w:t>the</w:t>
      </w:r>
      <w:r w:rsidR="00AA2EE8" w:rsidRPr="00083F9E">
        <w:t xml:space="preserve"> deliverable</w:t>
      </w:r>
      <w:r w:rsidR="00BA1680" w:rsidRPr="00083F9E">
        <w:t xml:space="preserve"> with information about the </w:t>
      </w:r>
      <w:r w:rsidR="006B4063" w:rsidRPr="00083F9E">
        <w:t>database</w:t>
      </w:r>
      <w:r>
        <w:t>:</w:t>
      </w:r>
    </w:p>
    <w:p w14:paraId="33FF25D2" w14:textId="5F0CA294" w:rsidR="00D825F7" w:rsidRPr="00083F9E" w:rsidRDefault="00D825F7" w:rsidP="00A12446">
      <w:pPr>
        <w:pStyle w:val="BodyText"/>
      </w:pPr>
      <w:hyperlink r:id="rId22" w:history="1">
        <w:r w:rsidRPr="00083F9E">
          <w:rPr>
            <w:rStyle w:val="Hyperlink"/>
          </w:rPr>
          <w:t xml:space="preserve">Settings and </w:t>
        </w:r>
        <w:proofErr w:type="spellStart"/>
        <w:r w:rsidRPr="00083F9E">
          <w:rPr>
            <w:rStyle w:val="Hyperlink"/>
          </w:rPr>
          <w:t>Events.sql</w:t>
        </w:r>
        <w:proofErr w:type="spellEnd"/>
      </w:hyperlink>
    </w:p>
    <w:p w14:paraId="3879162F" w14:textId="0AD0302F" w:rsidR="00ED3A5F" w:rsidRPr="00083F9E" w:rsidRDefault="00ED3A5F" w:rsidP="00A12446">
      <w:pPr>
        <w:pStyle w:val="BodyText"/>
      </w:pPr>
      <w:r w:rsidRPr="00083F9E">
        <w:t>Example:</w:t>
      </w:r>
    </w:p>
    <w:tbl>
      <w:tblPr>
        <w:tblStyle w:val="TableGrid"/>
        <w:tblW w:w="0" w:type="auto"/>
        <w:tblLook w:val="04A0" w:firstRow="1" w:lastRow="0" w:firstColumn="1" w:lastColumn="0" w:noHBand="0" w:noVBand="1"/>
      </w:tblPr>
      <w:tblGrid>
        <w:gridCol w:w="3397"/>
        <w:gridCol w:w="5619"/>
      </w:tblGrid>
      <w:tr w:rsidR="00E07D98" w:rsidRPr="00083F9E" w14:paraId="689BA2C0"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EF4F5F2" w14:textId="46D3A925" w:rsidR="00E07D98" w:rsidRPr="00083F9E" w:rsidRDefault="00885635" w:rsidP="00015583">
            <w:pPr>
              <w:pStyle w:val="TableHeading"/>
            </w:pPr>
            <w:r w:rsidRPr="00083F9E">
              <w:rPr>
                <w:lang w:eastAsia="en-AU"/>
              </w:rPr>
              <w:t>Product</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268C1F5B" w14:textId="2CC363B6" w:rsidR="00E07D98" w:rsidRPr="00083F9E" w:rsidRDefault="00C01353" w:rsidP="00015583">
            <w:pPr>
              <w:pStyle w:val="TableParagraph"/>
            </w:pPr>
            <w:r w:rsidRPr="00083F9E">
              <w:t>A</w:t>
            </w:r>
            <w:r w:rsidR="004B3413" w:rsidRPr="00083F9E">
              <w:t>zure SQL Database</w:t>
            </w:r>
          </w:p>
        </w:tc>
      </w:tr>
      <w:tr w:rsidR="00CB3FEF" w:rsidRPr="00083F9E" w14:paraId="7EBFCC36"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35BF7E89" w14:textId="7EC929F1" w:rsidR="00CB3FEF" w:rsidRPr="00083F9E" w:rsidRDefault="00CB3FEF" w:rsidP="00CB3FEF">
            <w:pPr>
              <w:pStyle w:val="TableHeading"/>
            </w:pPr>
            <w:r w:rsidRPr="00083F9E">
              <w:rPr>
                <w:lang w:eastAsia="en-AU"/>
              </w:rPr>
              <w:t>Logical Server Name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0E661EFF" w14:textId="7E0597E9" w:rsidR="00CB3FEF" w:rsidRPr="00083F9E" w:rsidRDefault="00CB3FEF" w:rsidP="00CB3FEF">
            <w:pPr>
              <w:pStyle w:val="TableParagraph"/>
            </w:pPr>
            <w:r w:rsidRPr="00083F9E">
              <w:t>mpmsql01</w:t>
            </w:r>
          </w:p>
        </w:tc>
      </w:tr>
      <w:tr w:rsidR="00CB3FEF" w:rsidRPr="00083F9E" w14:paraId="62EF695D"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F0A40EF" w14:textId="1D7B7496" w:rsidR="00CB3FEF" w:rsidRPr="00083F9E" w:rsidRDefault="00CB3FEF" w:rsidP="00CB3FEF">
            <w:pPr>
              <w:pStyle w:val="TableHeading"/>
            </w:pPr>
            <w:r w:rsidRPr="00083F9E">
              <w:t>Database Name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6769DA7A" w14:textId="37A1C1BA" w:rsidR="00CB3FEF" w:rsidRPr="00083F9E" w:rsidRDefault="00CB3FEF" w:rsidP="00CB3FEF">
            <w:pPr>
              <w:pStyle w:val="TableParagraph"/>
            </w:pPr>
            <w:proofErr w:type="spellStart"/>
            <w:r w:rsidRPr="00083F9E">
              <w:t>rapidMATION</w:t>
            </w:r>
            <w:proofErr w:type="spellEnd"/>
          </w:p>
        </w:tc>
      </w:tr>
      <w:tr w:rsidR="009A3311" w:rsidRPr="00083F9E" w14:paraId="26C30669"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51E45E65" w14:textId="0F798DB6" w:rsidR="009A3311" w:rsidRPr="00083F9E" w:rsidRDefault="007E7905" w:rsidP="00015583">
            <w:pPr>
              <w:pStyle w:val="TableHeading"/>
              <w:rPr>
                <w:lang w:eastAsia="en-AU"/>
              </w:rPr>
            </w:pPr>
            <w:r w:rsidRPr="00083F9E">
              <w:t>Database Size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410638EF" w14:textId="537585B3" w:rsidR="009A3311" w:rsidRPr="00083F9E" w:rsidRDefault="008E35BA" w:rsidP="002603CE">
            <w:pPr>
              <w:pStyle w:val="TableParagraph"/>
            </w:pPr>
            <w:r w:rsidRPr="00083F9E">
              <w:t>1944</w:t>
            </w:r>
            <w:r w:rsidR="002A065B" w:rsidRPr="00083F9E">
              <w:t>G</w:t>
            </w:r>
            <w:r w:rsidR="0067476D" w:rsidRPr="00083F9E">
              <w:t xml:space="preserve">B </w:t>
            </w:r>
            <w:r w:rsidR="002603CE" w:rsidRPr="00083F9E">
              <w:t xml:space="preserve">Allocated. </w:t>
            </w:r>
            <w:r w:rsidR="0067476D" w:rsidRPr="00083F9E">
              <w:t>1</w:t>
            </w:r>
            <w:r w:rsidR="002A065B" w:rsidRPr="00083F9E">
              <w:t>518</w:t>
            </w:r>
            <w:r w:rsidR="0067476D" w:rsidRPr="00083F9E">
              <w:t>GB Used</w:t>
            </w:r>
            <w:r w:rsidR="002603CE" w:rsidRPr="00083F9E">
              <w:t>.</w:t>
            </w:r>
          </w:p>
        </w:tc>
      </w:tr>
      <w:tr w:rsidR="009A3311" w:rsidRPr="00083F9E" w14:paraId="135F55B6"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116C30F" w14:textId="4097CF3E" w:rsidR="009A3311" w:rsidRPr="00083F9E" w:rsidRDefault="002E57E9" w:rsidP="00015583">
            <w:pPr>
              <w:pStyle w:val="TableHeading"/>
              <w:rPr>
                <w:lang w:eastAsia="en-AU"/>
              </w:rPr>
            </w:pPr>
            <w:r w:rsidRPr="00083F9E">
              <w:t>Service Level Objective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2145F1F0" w14:textId="1EAC2204" w:rsidR="009A3311" w:rsidRPr="00083F9E" w:rsidRDefault="00F00516" w:rsidP="00015583">
            <w:pPr>
              <w:pStyle w:val="TableParagraph"/>
            </w:pPr>
            <w:r w:rsidRPr="00083F9E">
              <w:t>GP_S_Gen5_12</w:t>
            </w:r>
          </w:p>
        </w:tc>
      </w:tr>
      <w:tr w:rsidR="009A3311" w:rsidRPr="00083F9E" w14:paraId="212102BE"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E2DC33B" w14:textId="0407213F" w:rsidR="009A3311" w:rsidRPr="00083F9E" w:rsidRDefault="003A785B" w:rsidP="00015583">
            <w:pPr>
              <w:pStyle w:val="TableHeading"/>
              <w:rPr>
                <w:lang w:eastAsia="en-AU"/>
              </w:rPr>
            </w:pPr>
            <w:r w:rsidRPr="00083F9E">
              <w:t xml:space="preserve">Max </w:t>
            </w:r>
            <w:proofErr w:type="spellStart"/>
            <w:r w:rsidRPr="00083F9E">
              <w:t>vCores</w:t>
            </w:r>
            <w:proofErr w:type="spellEnd"/>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5CA78187" w14:textId="50D89341" w:rsidR="009A3311" w:rsidRPr="00083F9E" w:rsidRDefault="00965D59" w:rsidP="00015583">
            <w:pPr>
              <w:pStyle w:val="TableParagraph"/>
            </w:pPr>
            <w:r w:rsidRPr="00083F9E">
              <w:t>12</w:t>
            </w:r>
          </w:p>
        </w:tc>
      </w:tr>
      <w:tr w:rsidR="009A3311" w:rsidRPr="00083F9E" w14:paraId="25FD890E"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42302A4" w14:textId="4E691F98" w:rsidR="009A3311" w:rsidRPr="00083F9E" w:rsidRDefault="00713F29" w:rsidP="00015583">
            <w:pPr>
              <w:pStyle w:val="TableHeading"/>
              <w:rPr>
                <w:lang w:eastAsia="en-AU"/>
              </w:rPr>
            </w:pPr>
            <w:r w:rsidRPr="00083F9E">
              <w:t>Max Memory</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1E29004F" w14:textId="5E7C50E9" w:rsidR="009A3311" w:rsidRPr="00083F9E" w:rsidRDefault="00B3578E" w:rsidP="00015583">
            <w:pPr>
              <w:pStyle w:val="TableParagraph"/>
            </w:pPr>
            <w:r w:rsidRPr="00083F9E">
              <w:t>3</w:t>
            </w:r>
            <w:r w:rsidR="00FC3CC1" w:rsidRPr="00083F9E">
              <w:t>6</w:t>
            </w:r>
            <w:r w:rsidRPr="00083F9E">
              <w:t>GB</w:t>
            </w:r>
          </w:p>
        </w:tc>
      </w:tr>
      <w:tr w:rsidR="00713F29" w:rsidRPr="00083F9E" w14:paraId="32DEC5C1"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072CCF79" w14:textId="3C548B47" w:rsidR="00713F29" w:rsidRPr="00083F9E" w:rsidRDefault="002663C1" w:rsidP="00015583">
            <w:pPr>
              <w:pStyle w:val="TableHeading"/>
            </w:pPr>
            <w:r w:rsidRPr="00083F9E">
              <w:t>Max Data IOPS</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5D201552" w14:textId="62F302BF" w:rsidR="00713F29" w:rsidRPr="00083F9E" w:rsidRDefault="00B3578E" w:rsidP="00015583">
            <w:pPr>
              <w:pStyle w:val="TableParagraph"/>
            </w:pPr>
            <w:r w:rsidRPr="00083F9E">
              <w:t>3840</w:t>
            </w:r>
          </w:p>
        </w:tc>
      </w:tr>
      <w:tr w:rsidR="00040A87" w:rsidRPr="00083F9E" w14:paraId="28C975D0"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6350A03" w14:textId="12C3FEA4" w:rsidR="00040A87" w:rsidRPr="00083F9E" w:rsidRDefault="00040A87" w:rsidP="00015583">
            <w:pPr>
              <w:pStyle w:val="TableHeading"/>
            </w:pPr>
            <w:r w:rsidRPr="00083F9E">
              <w:t>Max Data Size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7BCDFF56" w14:textId="29B85AB7" w:rsidR="00040A87" w:rsidRPr="00083F9E" w:rsidRDefault="00040A87" w:rsidP="00015583">
            <w:pPr>
              <w:pStyle w:val="TableParagraph"/>
            </w:pPr>
            <w:r w:rsidRPr="00083F9E">
              <w:t>3TB</w:t>
            </w:r>
          </w:p>
        </w:tc>
      </w:tr>
    </w:tbl>
    <w:p w14:paraId="01B695E9" w14:textId="219F874B" w:rsidR="007A0B20" w:rsidRPr="00083F9E" w:rsidRDefault="00193997" w:rsidP="007A0B20">
      <w:pPr>
        <w:pStyle w:val="Heading3"/>
        <w:spacing w:line="240" w:lineRule="auto"/>
        <w:jc w:val="left"/>
      </w:pPr>
      <w:bookmarkStart w:id="22" w:name="_Toc184138647"/>
      <w:r w:rsidRPr="00083F9E">
        <w:lastRenderedPageBreak/>
        <w:t xml:space="preserve">Memory </w:t>
      </w:r>
      <w:r w:rsidR="00391F84" w:rsidRPr="00083F9E">
        <w:t>Utilisation</w:t>
      </w:r>
      <w:bookmarkEnd w:id="22"/>
    </w:p>
    <w:p w14:paraId="66D9B4B4" w14:textId="7B0BD9C9" w:rsidR="00391F84" w:rsidRPr="00083F9E" w:rsidRDefault="00391F84" w:rsidP="00391F84">
      <w:pPr>
        <w:pStyle w:val="4Heading"/>
      </w:pPr>
      <w:bookmarkStart w:id="23" w:name="_Toc184138648"/>
      <w:r w:rsidRPr="00083F9E">
        <w:t>Memory Distribution</w:t>
      </w:r>
      <w:bookmarkEnd w:id="23"/>
    </w:p>
    <w:p w14:paraId="54A1BD05" w14:textId="0015FEB9" w:rsidR="007A0B20" w:rsidRPr="00083F9E" w:rsidRDefault="008E10F4" w:rsidP="007A0B20">
      <w:pPr>
        <w:pStyle w:val="BodyText"/>
      </w:pPr>
      <w:r w:rsidRPr="00083F9E">
        <w:t xml:space="preserve">Use the following </w:t>
      </w:r>
      <w:r w:rsidR="009940AA" w:rsidRPr="00083F9E">
        <w:t xml:space="preserve">script to collect memory distribution across buffer pool, plan cache and </w:t>
      </w:r>
      <w:r w:rsidR="0092522D" w:rsidRPr="00083F9E">
        <w:t>stolen memory (sorting, hashing)</w:t>
      </w:r>
      <w:r w:rsidR="00E86AA1" w:rsidRPr="00083F9E">
        <w:t>:</w:t>
      </w:r>
    </w:p>
    <w:p w14:paraId="250C9D95" w14:textId="3C0BA20E" w:rsidR="00E86AA1" w:rsidRPr="00083F9E" w:rsidRDefault="000F75BA" w:rsidP="007A0B20">
      <w:pPr>
        <w:pStyle w:val="BodyText"/>
      </w:pPr>
      <w:hyperlink r:id="rId23" w:history="1">
        <w:r w:rsidRPr="00083F9E">
          <w:rPr>
            <w:rStyle w:val="Hyperlink"/>
          </w:rPr>
          <w:t xml:space="preserve">Memory </w:t>
        </w:r>
        <w:proofErr w:type="spellStart"/>
        <w:r w:rsidRPr="00083F9E">
          <w:rPr>
            <w:rStyle w:val="Hyperlink"/>
          </w:rPr>
          <w:t>Distribution.sql</w:t>
        </w:r>
        <w:proofErr w:type="spellEnd"/>
      </w:hyperlink>
    </w:p>
    <w:p w14:paraId="6FAE0304" w14:textId="452D72DE" w:rsidR="007A0B20" w:rsidRPr="00083F9E" w:rsidRDefault="003822D2" w:rsidP="00A12446">
      <w:pPr>
        <w:pStyle w:val="BodyText"/>
      </w:pPr>
      <w:r w:rsidRPr="00083F9E">
        <w:t>U</w:t>
      </w:r>
      <w:r w:rsidR="00734EE5" w:rsidRPr="00083F9E">
        <w:t xml:space="preserve">se the </w:t>
      </w:r>
      <w:r w:rsidR="00357041" w:rsidRPr="00083F9E">
        <w:t xml:space="preserve">results to produce </w:t>
      </w:r>
      <w:r w:rsidR="00533959">
        <w:t xml:space="preserve">a </w:t>
      </w:r>
      <w:r w:rsidR="00357041" w:rsidRPr="00083F9E">
        <w:t>chart for the deliverable.</w:t>
      </w:r>
      <w:r w:rsidRPr="00083F9E">
        <w:t xml:space="preserve"> </w:t>
      </w:r>
      <w:r w:rsidR="00DB68CD" w:rsidRPr="00083F9E">
        <w:t>A large plan cache can be a sign of many redundant (</w:t>
      </w:r>
      <w:r w:rsidR="001D0FFD" w:rsidRPr="00083F9E">
        <w:t>single use</w:t>
      </w:r>
      <w:r w:rsidR="00DB68CD" w:rsidRPr="00083F9E">
        <w:t>) plans</w:t>
      </w:r>
      <w:r w:rsidR="001D0FFD" w:rsidRPr="00083F9E">
        <w:t xml:space="preserve">. </w:t>
      </w:r>
      <w:r w:rsidR="0026073E" w:rsidRPr="00083F9E">
        <w:t>Stolen memory is primarily for sorting and hashing due to expensive queries requesting large memory grants</w:t>
      </w:r>
      <w:r w:rsidR="003E0C00" w:rsidRPr="00083F9E">
        <w:t xml:space="preserve"> </w:t>
      </w:r>
      <w:r w:rsidR="000B69B2" w:rsidRPr="00083F9E">
        <w:t>a</w:t>
      </w:r>
      <w:r w:rsidR="003E0C00" w:rsidRPr="00083F9E">
        <w:t>nd t</w:t>
      </w:r>
      <w:r w:rsidR="009F677E" w:rsidRPr="00083F9E">
        <w:t>his memory is never released back to the buffer pool.</w:t>
      </w:r>
      <w:r w:rsidR="003E0C00" w:rsidRPr="00083F9E">
        <w:t xml:space="preserve"> Plan cache and </w:t>
      </w:r>
      <w:r w:rsidR="000B69B2" w:rsidRPr="00083F9E">
        <w:t>stolen memory will be explored later in this document.</w:t>
      </w:r>
    </w:p>
    <w:p w14:paraId="2A6E269E" w14:textId="77777777" w:rsidR="00391F84" w:rsidRPr="00083F9E" w:rsidRDefault="00391F84" w:rsidP="00391F84">
      <w:pPr>
        <w:pStyle w:val="4Heading"/>
      </w:pPr>
      <w:bookmarkStart w:id="24" w:name="_Toc184138649"/>
      <w:r w:rsidRPr="00083F9E">
        <w:t>Buffer Pool</w:t>
      </w:r>
      <w:bookmarkEnd w:id="24"/>
    </w:p>
    <w:p w14:paraId="20CB1841" w14:textId="3945353E" w:rsidR="00391F84" w:rsidRPr="00083F9E" w:rsidRDefault="00415B7E" w:rsidP="00A12446">
      <w:pPr>
        <w:pStyle w:val="BodyText"/>
      </w:pPr>
      <w:r w:rsidRPr="00083F9E">
        <w:t xml:space="preserve">Use the following script to </w:t>
      </w:r>
      <w:r w:rsidR="00E844CE" w:rsidRPr="00083F9E">
        <w:t xml:space="preserve">determine how much memory is allocated to </w:t>
      </w:r>
      <w:r w:rsidR="00010B22" w:rsidRPr="00083F9E">
        <w:t>actual data and empty space in the buffer pool:</w:t>
      </w:r>
    </w:p>
    <w:p w14:paraId="54EFDE3A" w14:textId="2325B909" w:rsidR="00010B22" w:rsidRPr="00083F9E" w:rsidRDefault="00010B22" w:rsidP="00A12446">
      <w:pPr>
        <w:pStyle w:val="BodyText"/>
      </w:pPr>
      <w:hyperlink r:id="rId24" w:history="1">
        <w:r w:rsidRPr="00083F9E">
          <w:rPr>
            <w:rStyle w:val="Hyperlink"/>
          </w:rPr>
          <w:t xml:space="preserve">Buffer Pool Memory Used vs </w:t>
        </w:r>
        <w:proofErr w:type="spellStart"/>
        <w:r w:rsidRPr="00083F9E">
          <w:rPr>
            <w:rStyle w:val="Hyperlink"/>
          </w:rPr>
          <w:t>Wasted.sql</w:t>
        </w:r>
        <w:proofErr w:type="spellEnd"/>
      </w:hyperlink>
    </w:p>
    <w:p w14:paraId="7A75B5FB" w14:textId="63AC9E5D" w:rsidR="00010B22" w:rsidRDefault="003318A3" w:rsidP="00A12446">
      <w:pPr>
        <w:pStyle w:val="BodyText"/>
      </w:pPr>
      <w:r w:rsidRPr="00083F9E">
        <w:t xml:space="preserve">Use the results to produce </w:t>
      </w:r>
      <w:r w:rsidR="00533959">
        <w:t xml:space="preserve">a </w:t>
      </w:r>
      <w:r w:rsidRPr="00083F9E">
        <w:t xml:space="preserve">chart for the deliverable. </w:t>
      </w:r>
      <w:r w:rsidR="00E83BFF" w:rsidRPr="00083F9E">
        <w:t xml:space="preserve">With this script you can also discover which indexes are the worst offenders and </w:t>
      </w:r>
      <w:r w:rsidR="00B76C53" w:rsidRPr="00083F9E">
        <w:t xml:space="preserve">their respective </w:t>
      </w:r>
      <w:proofErr w:type="spellStart"/>
      <w:r w:rsidR="00B76C53" w:rsidRPr="00083F9E">
        <w:t>fillfactor</w:t>
      </w:r>
      <w:proofErr w:type="spellEnd"/>
      <w:r w:rsidR="00B76C53" w:rsidRPr="00083F9E">
        <w:t xml:space="preserve">. While fragmentation is usually the main cause of </w:t>
      </w:r>
      <w:r w:rsidR="00A220A5" w:rsidRPr="00083F9E">
        <w:t xml:space="preserve">empty space </w:t>
      </w:r>
      <w:r w:rsidR="00450310" w:rsidRPr="00083F9E">
        <w:t xml:space="preserve">left </w:t>
      </w:r>
      <w:r w:rsidR="00A220A5" w:rsidRPr="00083F9E">
        <w:t>within pages</w:t>
      </w:r>
      <w:r w:rsidR="00450310" w:rsidRPr="00083F9E">
        <w:t xml:space="preserve"> after page splits</w:t>
      </w:r>
      <w:r w:rsidR="00A220A5" w:rsidRPr="00083F9E">
        <w:t xml:space="preserve">, a wrongly set </w:t>
      </w:r>
      <w:proofErr w:type="spellStart"/>
      <w:r w:rsidR="00A220A5" w:rsidRPr="00083F9E">
        <w:t>fillfactor</w:t>
      </w:r>
      <w:proofErr w:type="spellEnd"/>
      <w:r w:rsidR="00A220A5" w:rsidRPr="00083F9E">
        <w:t xml:space="preserve"> will </w:t>
      </w:r>
      <w:r w:rsidR="004B3337" w:rsidRPr="00083F9E">
        <w:t xml:space="preserve">reserve empty space when the index is rebuilt or </w:t>
      </w:r>
      <w:r w:rsidR="00083F9E" w:rsidRPr="00083F9E">
        <w:t xml:space="preserve">reorganised, and that </w:t>
      </w:r>
      <w:r w:rsidR="00083F9E">
        <w:t xml:space="preserve">empty space </w:t>
      </w:r>
      <w:r>
        <w:t>will never be filled if the row is never updated, resulting in wasted memory.</w:t>
      </w:r>
    </w:p>
    <w:p w14:paraId="38251BB3" w14:textId="77777777" w:rsidR="00533959" w:rsidRPr="00083F9E" w:rsidRDefault="00533959" w:rsidP="00533959">
      <w:pPr>
        <w:pStyle w:val="4Heading"/>
        <w:jc w:val="left"/>
      </w:pPr>
      <w:bookmarkStart w:id="25" w:name="_Toc184138650"/>
      <w:r w:rsidRPr="00083F9E">
        <w:t>Plan Cache</w:t>
      </w:r>
      <w:bookmarkEnd w:id="25"/>
    </w:p>
    <w:p w14:paraId="2AFFF34A" w14:textId="7B89119F" w:rsidR="00533959" w:rsidRDefault="00533959" w:rsidP="00A12446">
      <w:pPr>
        <w:pStyle w:val="BodyText"/>
      </w:pPr>
      <w:r>
        <w:t>Use the following script to determine how much memory is allocated to single use versus multiple use plans in the Plan Cache:</w:t>
      </w:r>
    </w:p>
    <w:p w14:paraId="4EC20D75" w14:textId="654DFBEC" w:rsidR="00533959" w:rsidRDefault="00533959" w:rsidP="00A12446">
      <w:pPr>
        <w:pStyle w:val="BodyText"/>
      </w:pPr>
      <w:hyperlink r:id="rId25" w:history="1">
        <w:r>
          <w:rPr>
            <w:rStyle w:val="Hyperlink"/>
          </w:rPr>
          <w:t xml:space="preserve">Plan Cache Memory for Single vs Multiple use </w:t>
        </w:r>
        <w:proofErr w:type="spellStart"/>
        <w:r>
          <w:rPr>
            <w:rStyle w:val="Hyperlink"/>
          </w:rPr>
          <w:t>plans.sql</w:t>
        </w:r>
        <w:proofErr w:type="spellEnd"/>
      </w:hyperlink>
    </w:p>
    <w:p w14:paraId="2B58D182" w14:textId="536E882A" w:rsidR="00533959" w:rsidRDefault="00533959" w:rsidP="00A12446">
      <w:pPr>
        <w:pStyle w:val="BodyText"/>
      </w:pPr>
      <w:r w:rsidRPr="00083F9E">
        <w:t xml:space="preserve">Use the results to produce </w:t>
      </w:r>
      <w:r>
        <w:t xml:space="preserve">a </w:t>
      </w:r>
      <w:r w:rsidRPr="00083F9E">
        <w:t>chart for the deliverable.</w:t>
      </w:r>
      <w:r>
        <w:t xml:space="preserve"> </w:t>
      </w:r>
      <w:r w:rsidR="00CF7809">
        <w:t>You can also investigate which queries have the most redundant plans using the following script:</w:t>
      </w:r>
    </w:p>
    <w:p w14:paraId="5F1AEE14" w14:textId="1C73B1E3" w:rsidR="00CF7809" w:rsidRDefault="00CF7809" w:rsidP="00A12446">
      <w:pPr>
        <w:pStyle w:val="BodyText"/>
      </w:pPr>
      <w:hyperlink r:id="rId26" w:history="1">
        <w:r>
          <w:rPr>
            <w:rStyle w:val="Hyperlink"/>
          </w:rPr>
          <w:t xml:space="preserve">Redundant Single-Use Plans from Plan </w:t>
        </w:r>
        <w:proofErr w:type="spellStart"/>
        <w:r>
          <w:rPr>
            <w:rStyle w:val="Hyperlink"/>
          </w:rPr>
          <w:t>Cache.sql</w:t>
        </w:r>
        <w:proofErr w:type="spellEnd"/>
      </w:hyperlink>
    </w:p>
    <w:p w14:paraId="13F840DC" w14:textId="1B0D1050" w:rsidR="001B3749" w:rsidRDefault="001B3749" w:rsidP="00A12446">
      <w:pPr>
        <w:pStyle w:val="BodyText"/>
      </w:pPr>
      <w:r>
        <w:t>Use the results to supply examples of nearly identical queries that have many single-use plans in an Excel spreadsheet.</w:t>
      </w:r>
    </w:p>
    <w:p w14:paraId="360E954B" w14:textId="36BD371E" w:rsidR="00CF7809" w:rsidRDefault="00CF7809" w:rsidP="00A12446">
      <w:pPr>
        <w:pStyle w:val="BodyText"/>
      </w:pPr>
      <w:r>
        <w:t xml:space="preserve">If the application executes queries that </w:t>
      </w:r>
      <w:r w:rsidR="0053259D">
        <w:t>produce</w:t>
      </w:r>
      <w:r>
        <w:t xml:space="preserve"> </w:t>
      </w:r>
      <w:r w:rsidR="0053259D">
        <w:t>many</w:t>
      </w:r>
      <w:r>
        <w:t xml:space="preserve"> </w:t>
      </w:r>
      <w:r w:rsidR="00125BBA">
        <w:t>single use</w:t>
      </w:r>
      <w:r>
        <w:t xml:space="preserve"> plans</w:t>
      </w:r>
      <w:r w:rsidR="0053259D">
        <w:t xml:space="preserve"> bloating the Plan Cache</w:t>
      </w:r>
      <w:r>
        <w:t xml:space="preserve">, enabling </w:t>
      </w:r>
      <w:r w:rsidRPr="00083F9E">
        <w:t>OPTIMIZE_FOR_AD_HOC_WORKLOADS</w:t>
      </w:r>
      <w:r>
        <w:t xml:space="preserve"> for the database is not </w:t>
      </w:r>
      <w:proofErr w:type="gramStart"/>
      <w:r>
        <w:t>an</w:t>
      </w:r>
      <w:proofErr w:type="gramEnd"/>
      <w:r>
        <w:t xml:space="preserve"> universal solution to minimise memory </w:t>
      </w:r>
      <w:r w:rsidR="00125BBA">
        <w:t>consumed</w:t>
      </w:r>
      <w:r>
        <w:t xml:space="preserve"> by single use plans, but it is generally recommended and can help in these cases.</w:t>
      </w:r>
    </w:p>
    <w:p w14:paraId="02463DE6" w14:textId="77777777" w:rsidR="006D285A" w:rsidRDefault="006D285A">
      <w:pPr>
        <w:spacing w:line="240" w:lineRule="auto"/>
        <w:jc w:val="left"/>
        <w:rPr>
          <w:b/>
          <w:color w:val="82C341"/>
          <w:spacing w:val="-3"/>
        </w:rPr>
      </w:pPr>
      <w:r>
        <w:br w:type="page"/>
      </w:r>
    </w:p>
    <w:p w14:paraId="008BAFA4" w14:textId="53DA8C53" w:rsidR="00CF7809" w:rsidRPr="00083F9E" w:rsidRDefault="00CF7809" w:rsidP="00CF7809">
      <w:pPr>
        <w:pStyle w:val="4Heading"/>
        <w:jc w:val="left"/>
      </w:pPr>
      <w:bookmarkStart w:id="26" w:name="_Toc184138651"/>
      <w:r w:rsidRPr="00083F9E">
        <w:lastRenderedPageBreak/>
        <w:t>Stolen Memory</w:t>
      </w:r>
      <w:bookmarkEnd w:id="26"/>
    </w:p>
    <w:p w14:paraId="735CDAB4" w14:textId="4C3F2B71" w:rsidR="00492904" w:rsidRDefault="00CF7809" w:rsidP="00CF7809">
      <w:pPr>
        <w:pStyle w:val="BodyText"/>
      </w:pPr>
      <w:r w:rsidRPr="00083F9E">
        <w:t>Memory can be stolen from the Buffer Pool mainly to perform sort or hash operations. The amount of memory stolen is highly dependent on memory grants requested by the workload.</w:t>
      </w:r>
    </w:p>
    <w:p w14:paraId="787B0B4E" w14:textId="123E74F6" w:rsidR="00492904" w:rsidRDefault="00492904" w:rsidP="00CF7809">
      <w:pPr>
        <w:pStyle w:val="BodyText"/>
      </w:pPr>
      <w:r>
        <w:t>Query Store is enabled by default in Azure SQL Database, and you can find worst offenders by going to “Top Resource Consuming Queries” and looking for queries with high memory consumption:</w:t>
      </w:r>
    </w:p>
    <w:p w14:paraId="15D87BB3" w14:textId="3AD17051" w:rsidR="00492904" w:rsidRDefault="00492904" w:rsidP="00CF7809">
      <w:pPr>
        <w:pStyle w:val="BodyText"/>
      </w:pPr>
      <w:r w:rsidRPr="00492904">
        <w:rPr>
          <w:noProof/>
        </w:rPr>
        <w:drawing>
          <wp:inline distT="0" distB="0" distL="0" distR="0" wp14:anchorId="0FCEB523" wp14:editId="2FA75C37">
            <wp:extent cx="3520440" cy="2471799"/>
            <wp:effectExtent l="0" t="0" r="3810" b="5080"/>
            <wp:docPr id="41156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67716" name="Picture 1" descr="A screenshot of a computer&#10;&#10;Description automatically generated"/>
                    <pic:cNvPicPr/>
                  </pic:nvPicPr>
                  <pic:blipFill>
                    <a:blip r:embed="rId27"/>
                    <a:stretch>
                      <a:fillRect/>
                    </a:stretch>
                  </pic:blipFill>
                  <pic:spPr>
                    <a:xfrm>
                      <a:off x="0" y="0"/>
                      <a:ext cx="3531537" cy="2479590"/>
                    </a:xfrm>
                    <a:prstGeom prst="rect">
                      <a:avLst/>
                    </a:prstGeom>
                  </pic:spPr>
                </pic:pic>
              </a:graphicData>
            </a:graphic>
          </wp:inline>
        </w:drawing>
      </w:r>
    </w:p>
    <w:p w14:paraId="09DDDC9B" w14:textId="50AD6D90" w:rsidR="00CF7809" w:rsidRPr="00083F9E" w:rsidRDefault="0053259D" w:rsidP="00CF7809">
      <w:pPr>
        <w:pStyle w:val="BodyText"/>
      </w:pPr>
      <w:r>
        <w:t>Query Store in Azure SQL Database is configured by default to retain query information for</w:t>
      </w:r>
      <w:r w:rsidR="00125BBA">
        <w:t xml:space="preserve"> only</w:t>
      </w:r>
      <w:r>
        <w:t xml:space="preserve"> 30 days. </w:t>
      </w:r>
      <w:r w:rsidR="00CF7809" w:rsidRPr="00083F9E">
        <w:t>Identifying which queries are requesting large memory grants require</w:t>
      </w:r>
      <w:r w:rsidR="00492904">
        <w:t>s</w:t>
      </w:r>
      <w:r w:rsidR="00CF7809" w:rsidRPr="00083F9E">
        <w:t xml:space="preserve"> data collection for an extensive period; ideally long enough for all possible workloads to run by the application against the database. </w:t>
      </w:r>
      <w:r w:rsidR="00492904">
        <w:t xml:space="preserve">This is out of the scope of this document. </w:t>
      </w:r>
      <w:r w:rsidR="00CF7809" w:rsidRPr="00083F9E">
        <w:t>The work can be undertaken as part of an in-depth performance analysis and will require the following to be set up:</w:t>
      </w:r>
    </w:p>
    <w:p w14:paraId="1F64D85D" w14:textId="77777777" w:rsidR="00CF7809" w:rsidRPr="00083F9E" w:rsidRDefault="00CF7809" w:rsidP="00CF7809">
      <w:pPr>
        <w:pStyle w:val="BodyText"/>
        <w:numPr>
          <w:ilvl w:val="0"/>
          <w:numId w:val="16"/>
        </w:numPr>
      </w:pPr>
      <w:r w:rsidRPr="00083F9E">
        <w:t>Azure storage account and container to store data collection.</w:t>
      </w:r>
    </w:p>
    <w:p w14:paraId="7ACD33A6" w14:textId="77777777" w:rsidR="00CF7809" w:rsidRPr="00083F9E" w:rsidRDefault="00CF7809" w:rsidP="00CF7809">
      <w:pPr>
        <w:pStyle w:val="BodyText"/>
        <w:numPr>
          <w:ilvl w:val="0"/>
          <w:numId w:val="16"/>
        </w:numPr>
      </w:pPr>
      <w:r w:rsidRPr="00083F9E">
        <w:t>Database master key to encrypt the database scoped credential.</w:t>
      </w:r>
    </w:p>
    <w:p w14:paraId="2D4350EB" w14:textId="77777777" w:rsidR="00CF7809" w:rsidRPr="00083F9E" w:rsidRDefault="00CF7809" w:rsidP="00CF7809">
      <w:pPr>
        <w:pStyle w:val="BodyText"/>
        <w:numPr>
          <w:ilvl w:val="0"/>
          <w:numId w:val="16"/>
        </w:numPr>
      </w:pPr>
      <w:r w:rsidRPr="00083F9E">
        <w:t>Database scoped credential to access the storage account.</w:t>
      </w:r>
    </w:p>
    <w:p w14:paraId="0A840EEE" w14:textId="77777777" w:rsidR="00CF7809" w:rsidRPr="00083F9E" w:rsidRDefault="00CF7809" w:rsidP="00CF7809">
      <w:pPr>
        <w:pStyle w:val="BodyText"/>
        <w:numPr>
          <w:ilvl w:val="0"/>
          <w:numId w:val="16"/>
        </w:numPr>
      </w:pPr>
      <w:r w:rsidRPr="00083F9E">
        <w:t>Extended Event Session to capture events for the analysis.</w:t>
      </w:r>
    </w:p>
    <w:p w14:paraId="49CBCABD" w14:textId="77777777" w:rsidR="00232F43" w:rsidRDefault="00232F43">
      <w:pPr>
        <w:spacing w:line="240" w:lineRule="auto"/>
        <w:jc w:val="left"/>
        <w:rPr>
          <w:bCs/>
          <w:color w:val="000000" w:themeColor="text1"/>
          <w:spacing w:val="-3"/>
          <w:sz w:val="28"/>
        </w:rPr>
      </w:pPr>
      <w:r>
        <w:br w:type="page"/>
      </w:r>
    </w:p>
    <w:p w14:paraId="74E1FF2A" w14:textId="4C5090B2" w:rsidR="0053259D" w:rsidRPr="00083F9E" w:rsidRDefault="0053259D" w:rsidP="0053259D">
      <w:pPr>
        <w:pStyle w:val="Heading3"/>
        <w:spacing w:line="240" w:lineRule="auto"/>
      </w:pPr>
      <w:bookmarkStart w:id="27" w:name="_Toc184138652"/>
      <w:r w:rsidRPr="00083F9E">
        <w:lastRenderedPageBreak/>
        <w:t>I/O</w:t>
      </w:r>
      <w:bookmarkEnd w:id="27"/>
    </w:p>
    <w:p w14:paraId="2134DA6E" w14:textId="324D4453" w:rsidR="006D285A" w:rsidRDefault="0053259D" w:rsidP="00232F43">
      <w:pPr>
        <w:pStyle w:val="BodyText"/>
        <w:rPr>
          <w:b/>
          <w:color w:val="82C341"/>
          <w:spacing w:val="-3"/>
        </w:rPr>
      </w:pPr>
      <w:r w:rsidRPr="00083F9E">
        <w:t>I/O bottleneck can be identified by examining I/O waits, disk latency, and utilisation as a percentage of service tier limit.</w:t>
      </w:r>
    </w:p>
    <w:p w14:paraId="2DE2D772" w14:textId="5BC149B0" w:rsidR="0053259D" w:rsidRPr="00083F9E" w:rsidRDefault="0053259D" w:rsidP="0053259D">
      <w:pPr>
        <w:pStyle w:val="4Heading"/>
        <w:jc w:val="left"/>
      </w:pPr>
      <w:bookmarkStart w:id="28" w:name="_Toc184138653"/>
      <w:r w:rsidRPr="00083F9E">
        <w:t>Percentage of Service Tier Limit</w:t>
      </w:r>
      <w:bookmarkEnd w:id="28"/>
    </w:p>
    <w:p w14:paraId="681BC01E" w14:textId="38B50581" w:rsidR="00C13283" w:rsidRDefault="00C13283" w:rsidP="00A12446">
      <w:pPr>
        <w:pStyle w:val="BodyText"/>
      </w:pPr>
      <w:r>
        <w:t>Use the following script to capture I/O utilisation as a percentage of service tier limit over the past 14 days:</w:t>
      </w:r>
    </w:p>
    <w:p w14:paraId="17290CF7" w14:textId="73B5D6A3" w:rsidR="00C13283" w:rsidRDefault="00C13283" w:rsidP="00A12446">
      <w:pPr>
        <w:pStyle w:val="BodyText"/>
      </w:pPr>
      <w:hyperlink r:id="rId28" w:history="1">
        <w:r>
          <w:rPr>
            <w:rStyle w:val="Hyperlink"/>
          </w:rPr>
          <w:t xml:space="preserve">Resource </w:t>
        </w:r>
        <w:proofErr w:type="spellStart"/>
        <w:r>
          <w:rPr>
            <w:rStyle w:val="Hyperlink"/>
          </w:rPr>
          <w:t>Utilisation.sql</w:t>
        </w:r>
        <w:proofErr w:type="spellEnd"/>
      </w:hyperlink>
    </w:p>
    <w:p w14:paraId="03DE107A" w14:textId="468C5764" w:rsidR="00B96BAC" w:rsidRDefault="00C13283" w:rsidP="00A12446">
      <w:pPr>
        <w:pStyle w:val="BodyText"/>
      </w:pPr>
      <w:r>
        <w:t xml:space="preserve">Use columns </w:t>
      </w:r>
      <w:proofErr w:type="spellStart"/>
      <w:r>
        <w:t>UTC_time</w:t>
      </w:r>
      <w:proofErr w:type="spellEnd"/>
      <w:r>
        <w:t xml:space="preserve">, </w:t>
      </w:r>
      <w:proofErr w:type="spellStart"/>
      <w:r>
        <w:t>avg_data_io_percent</w:t>
      </w:r>
      <w:proofErr w:type="spellEnd"/>
      <w:r>
        <w:t xml:space="preserve"> and </w:t>
      </w:r>
      <w:proofErr w:type="spellStart"/>
      <w:r>
        <w:t>avg_log_write_percent</w:t>
      </w:r>
      <w:proofErr w:type="spellEnd"/>
      <w:r>
        <w:t xml:space="preserve"> to produce a chart for the deliverable. </w:t>
      </w:r>
      <w:r w:rsidR="00B96BAC">
        <w:t>The date column is in UTC. Analyse the chart for</w:t>
      </w:r>
      <w:r>
        <w:t xml:space="preserve"> peak</w:t>
      </w:r>
      <w:r w:rsidR="00B96BAC">
        <w:t>s</w:t>
      </w:r>
      <w:r>
        <w:t xml:space="preserve"> and sustained high utilisation. </w:t>
      </w:r>
      <w:r w:rsidR="00B96BAC">
        <w:t>Low utilisation might generate a cost saving opportunity if other compute resources are also under-utilised.</w:t>
      </w:r>
    </w:p>
    <w:p w14:paraId="3778870E" w14:textId="5ACEAEF3" w:rsidR="009D0EF9" w:rsidRDefault="009D0EF9" w:rsidP="00A12446">
      <w:pPr>
        <w:pStyle w:val="BodyText"/>
      </w:pPr>
      <w:r>
        <w:t>The DMV holds only 14 days of data, which may not be sufficient to get a picture of utilisation for all types of workloads (transactional, data warehouse etc). Historical information would be available only through the Azure Portal.</w:t>
      </w:r>
    </w:p>
    <w:p w14:paraId="10BB4FEE" w14:textId="7F4F98BC" w:rsidR="00B96BAC" w:rsidRDefault="009D0EF9" w:rsidP="00A12446">
      <w:pPr>
        <w:pStyle w:val="BodyText"/>
      </w:pPr>
      <w:r>
        <w:t>You can also look for queries with excessive physical reads and large row counts in Query Store under “Top Resource Consuming Queries”.</w:t>
      </w:r>
    </w:p>
    <w:p w14:paraId="33D2A902" w14:textId="78AF2D4D" w:rsidR="009D0EF9" w:rsidRPr="00083F9E" w:rsidRDefault="009D0EF9" w:rsidP="009D0EF9">
      <w:pPr>
        <w:pStyle w:val="4Heading"/>
        <w:jc w:val="left"/>
      </w:pPr>
      <w:bookmarkStart w:id="29" w:name="_Toc184138654"/>
      <w:r>
        <w:t>Waits</w:t>
      </w:r>
      <w:bookmarkEnd w:id="29"/>
    </w:p>
    <w:p w14:paraId="12A73616" w14:textId="1BF29E31" w:rsidR="009D0EF9" w:rsidRDefault="00506703" w:rsidP="00A12446">
      <w:pPr>
        <w:pStyle w:val="BodyText"/>
      </w:pPr>
      <w:r>
        <w:t>Use the following script to identify I/O related waits:</w:t>
      </w:r>
    </w:p>
    <w:p w14:paraId="5DDA9A51" w14:textId="7450EF62" w:rsidR="00506703" w:rsidRDefault="00506703" w:rsidP="00A12446">
      <w:pPr>
        <w:pStyle w:val="BodyText"/>
      </w:pPr>
      <w:hyperlink r:id="rId29" w:history="1">
        <w:proofErr w:type="spellStart"/>
        <w:r>
          <w:rPr>
            <w:rStyle w:val="Hyperlink"/>
          </w:rPr>
          <w:t>Waits.sql</w:t>
        </w:r>
        <w:proofErr w:type="spellEnd"/>
      </w:hyperlink>
    </w:p>
    <w:p w14:paraId="469A49CE" w14:textId="1FFA006E" w:rsidR="00506703" w:rsidRDefault="00506703" w:rsidP="00A12446">
      <w:pPr>
        <w:pStyle w:val="BodyText"/>
      </w:pPr>
      <w:r>
        <w:t>Consult the documentation for details on each wait to determine if they are problematic and why. Write a recommendation or observations based on your analysis.</w:t>
      </w:r>
    </w:p>
    <w:p w14:paraId="223CAFA6" w14:textId="6117D755" w:rsidR="00D55C64" w:rsidRDefault="00D55C64" w:rsidP="00A12446">
      <w:pPr>
        <w:pStyle w:val="BodyText"/>
      </w:pPr>
      <w:r>
        <w:t xml:space="preserve">You can also look for </w:t>
      </w:r>
      <w:r w:rsidR="003272DD">
        <w:t>the top wait types and their respective queries in Query Store under “Query Wait Statistics”.</w:t>
      </w:r>
    </w:p>
    <w:p w14:paraId="3EC2B1A0" w14:textId="69999892" w:rsidR="009D0EF9" w:rsidRPr="00083F9E" w:rsidRDefault="00506703" w:rsidP="009D0EF9">
      <w:pPr>
        <w:pStyle w:val="4Heading"/>
        <w:jc w:val="left"/>
      </w:pPr>
      <w:bookmarkStart w:id="30" w:name="_Toc184138655"/>
      <w:r>
        <w:t>Latency</w:t>
      </w:r>
      <w:bookmarkEnd w:id="30"/>
    </w:p>
    <w:p w14:paraId="02FE036E" w14:textId="5A1020DB" w:rsidR="009D0EF9" w:rsidRDefault="00506703" w:rsidP="009D0EF9">
      <w:pPr>
        <w:pStyle w:val="BodyText"/>
      </w:pPr>
      <w:r>
        <w:t>Use the following script to identify I/O latency:</w:t>
      </w:r>
    </w:p>
    <w:p w14:paraId="0A108355" w14:textId="5B6B3B51" w:rsidR="00506703" w:rsidRDefault="00506703" w:rsidP="009D0EF9">
      <w:pPr>
        <w:pStyle w:val="BodyText"/>
      </w:pPr>
      <w:hyperlink r:id="rId30" w:history="1">
        <w:r>
          <w:rPr>
            <w:rStyle w:val="Hyperlink"/>
          </w:rPr>
          <w:t xml:space="preserve">Disk </w:t>
        </w:r>
        <w:proofErr w:type="spellStart"/>
        <w:r>
          <w:rPr>
            <w:rStyle w:val="Hyperlink"/>
          </w:rPr>
          <w:t>Latency.sql</w:t>
        </w:r>
        <w:proofErr w:type="spellEnd"/>
      </w:hyperlink>
    </w:p>
    <w:p w14:paraId="7FAFC181" w14:textId="0C26E31A" w:rsidR="00506703" w:rsidRDefault="000F2B2F" w:rsidP="009D0EF9">
      <w:pPr>
        <w:pStyle w:val="BodyText"/>
      </w:pPr>
      <w:r>
        <w:t xml:space="preserve">The script returns latency information since the logical server last started. </w:t>
      </w:r>
      <w:r w:rsidR="00506703">
        <w:t>The important columns are:</w:t>
      </w:r>
    </w:p>
    <w:p w14:paraId="509CC8C4" w14:textId="5479BBB3" w:rsidR="00506703" w:rsidRDefault="00506703" w:rsidP="00506703">
      <w:pPr>
        <w:pStyle w:val="BodyText"/>
        <w:numPr>
          <w:ilvl w:val="0"/>
          <w:numId w:val="20"/>
        </w:numPr>
      </w:pPr>
      <w:proofErr w:type="spellStart"/>
      <w:r>
        <w:t>ReadLatencyByGovernance</w:t>
      </w:r>
      <w:proofErr w:type="spellEnd"/>
      <w:r>
        <w:t xml:space="preserve"> and </w:t>
      </w:r>
      <w:proofErr w:type="spellStart"/>
      <w:r>
        <w:t>WriteLatencyByGovernance</w:t>
      </w:r>
      <w:proofErr w:type="spellEnd"/>
      <w:r>
        <w:t xml:space="preserve">: latency introduced by resource governance. It means resource governance capped </w:t>
      </w:r>
      <w:r w:rsidR="000F2B2F">
        <w:t>IOPS</w:t>
      </w:r>
      <w:r>
        <w:t xml:space="preserve"> at the service tier limit and latency was introduced as a result.</w:t>
      </w:r>
    </w:p>
    <w:p w14:paraId="720F93FB" w14:textId="368D4058" w:rsidR="00506703" w:rsidRDefault="00506703" w:rsidP="00506703">
      <w:pPr>
        <w:pStyle w:val="BodyText"/>
        <w:numPr>
          <w:ilvl w:val="0"/>
          <w:numId w:val="20"/>
        </w:numPr>
      </w:pPr>
      <w:proofErr w:type="spellStart"/>
      <w:r>
        <w:t>ReadLatency</w:t>
      </w:r>
      <w:proofErr w:type="spellEnd"/>
      <w:r>
        <w:t xml:space="preserve"> and </w:t>
      </w:r>
      <w:proofErr w:type="spellStart"/>
      <w:r>
        <w:t>WriteLatency</w:t>
      </w:r>
      <w:proofErr w:type="spellEnd"/>
      <w:r>
        <w:t>: latency observed by the workload.</w:t>
      </w:r>
      <w:r w:rsidR="000F2B2F">
        <w:t xml:space="preserve"> These values are compounded by latency introduced by resource governance. </w:t>
      </w:r>
    </w:p>
    <w:p w14:paraId="557E470C" w14:textId="77777777" w:rsidR="00CD054B" w:rsidRDefault="00CD054B" w:rsidP="00A12446">
      <w:pPr>
        <w:pStyle w:val="BodyText"/>
      </w:pPr>
      <w:r w:rsidRPr="00CD054B">
        <w:t xml:space="preserve">Based on your analysis, provide a recommendation or observations. I/O latency can vary depending on the workload type. For instance, in data warehouse (DW) environments, queries that return millions of rows of </w:t>
      </w:r>
      <w:r w:rsidRPr="00CD054B">
        <w:lastRenderedPageBreak/>
        <w:t>historical data often require data to be fetched from disk, as it is infrequently found in memory. Additionally, resource governance may limit IOPS based on the service tier, contributing to latency. The key consideration is whether the current I/O performance meets the business's needs, rather than automatically requiring a higher service tier.</w:t>
      </w:r>
    </w:p>
    <w:p w14:paraId="4D0BAC37" w14:textId="09815C13" w:rsidR="006D285A" w:rsidRDefault="00CD054B" w:rsidP="006D285A">
      <w:pPr>
        <w:pStyle w:val="BodyText"/>
        <w:rPr>
          <w:bCs/>
          <w:color w:val="000000" w:themeColor="text1"/>
          <w:spacing w:val="-3"/>
          <w:sz w:val="28"/>
        </w:rPr>
      </w:pPr>
      <w:r w:rsidRPr="00CD054B">
        <w:t xml:space="preserve">In transactional environments, high I/O latency can be exacerbated by inefficient use of the Buffer Pool, where memory is wasted on half-empty pages due to fragmentation or incorrect </w:t>
      </w:r>
      <w:proofErr w:type="spellStart"/>
      <w:r w:rsidRPr="00CD054B">
        <w:t>fillfactor</w:t>
      </w:r>
      <w:proofErr w:type="spellEnd"/>
      <w:r w:rsidRPr="00CD054B">
        <w:t xml:space="preserve"> settings. It may also stem from poorly designed queries that lack appropriate JOINs, </w:t>
      </w:r>
      <w:proofErr w:type="gramStart"/>
      <w:r w:rsidRPr="00CD054B">
        <w:t>WHERE</w:t>
      </w:r>
      <w:proofErr w:type="gramEnd"/>
      <w:r w:rsidRPr="00CD054B">
        <w:t xml:space="preserve"> clauses, or necessary indexes.</w:t>
      </w:r>
    </w:p>
    <w:p w14:paraId="31E98EF4" w14:textId="77777777" w:rsidR="006D285A" w:rsidRDefault="006D285A">
      <w:pPr>
        <w:spacing w:line="240" w:lineRule="auto"/>
        <w:jc w:val="left"/>
        <w:rPr>
          <w:bCs/>
          <w:color w:val="000000" w:themeColor="text1"/>
          <w:spacing w:val="-3"/>
          <w:sz w:val="28"/>
        </w:rPr>
      </w:pPr>
      <w:r>
        <w:br w:type="page"/>
      </w:r>
    </w:p>
    <w:p w14:paraId="4F99EC12" w14:textId="57D56DFE" w:rsidR="00D55C64" w:rsidRPr="00083F9E" w:rsidRDefault="00D55C64" w:rsidP="00D55C64">
      <w:pPr>
        <w:pStyle w:val="Heading3"/>
        <w:spacing w:line="240" w:lineRule="auto"/>
      </w:pPr>
      <w:bookmarkStart w:id="31" w:name="_Toc184138656"/>
      <w:r w:rsidRPr="00083F9E">
        <w:lastRenderedPageBreak/>
        <w:t>CPU</w:t>
      </w:r>
      <w:bookmarkEnd w:id="31"/>
    </w:p>
    <w:p w14:paraId="5F0254BD" w14:textId="77777777" w:rsidR="00D55C64" w:rsidRPr="00083F9E" w:rsidRDefault="00D55C64" w:rsidP="00D55C64">
      <w:pPr>
        <w:pStyle w:val="BodyText"/>
      </w:pPr>
      <w:r w:rsidRPr="00083F9E">
        <w:t>CPU bottleneck can be identified by examining CPU waits and utilisation as a percentage of service tier limit.</w:t>
      </w:r>
    </w:p>
    <w:p w14:paraId="7779CD91" w14:textId="77777777" w:rsidR="00D55C64" w:rsidRPr="00083F9E" w:rsidRDefault="00D55C64" w:rsidP="00D55C64">
      <w:pPr>
        <w:pStyle w:val="4Heading"/>
        <w:jc w:val="left"/>
      </w:pPr>
      <w:bookmarkStart w:id="32" w:name="_Toc184138657"/>
      <w:r w:rsidRPr="00083F9E">
        <w:t>Percentage of Service Tier Limit</w:t>
      </w:r>
      <w:bookmarkEnd w:id="32"/>
    </w:p>
    <w:p w14:paraId="4DE71F1A" w14:textId="01522F6B" w:rsidR="00D55C64" w:rsidRDefault="00D55C64" w:rsidP="00D55C64">
      <w:pPr>
        <w:pStyle w:val="BodyText"/>
      </w:pPr>
      <w:r>
        <w:t>Use the following script to capture CPU utilisation as a percentage of service tier limit over the past 14 days:</w:t>
      </w:r>
    </w:p>
    <w:p w14:paraId="7DF48ECA" w14:textId="77777777" w:rsidR="00D55C64" w:rsidRDefault="00D55C64" w:rsidP="00D55C64">
      <w:pPr>
        <w:pStyle w:val="BodyText"/>
      </w:pPr>
      <w:hyperlink r:id="rId31" w:history="1">
        <w:r>
          <w:rPr>
            <w:rStyle w:val="Hyperlink"/>
          </w:rPr>
          <w:t xml:space="preserve">Resource </w:t>
        </w:r>
        <w:proofErr w:type="spellStart"/>
        <w:r>
          <w:rPr>
            <w:rStyle w:val="Hyperlink"/>
          </w:rPr>
          <w:t>Utilisation.sql</w:t>
        </w:r>
        <w:proofErr w:type="spellEnd"/>
      </w:hyperlink>
    </w:p>
    <w:p w14:paraId="4D6BEEA8" w14:textId="6CAEB3F9" w:rsidR="00D55C64" w:rsidRDefault="00D55C64" w:rsidP="00D55C64">
      <w:pPr>
        <w:pStyle w:val="BodyText"/>
      </w:pPr>
      <w:r>
        <w:t xml:space="preserve">Use columns </w:t>
      </w:r>
      <w:proofErr w:type="spellStart"/>
      <w:r>
        <w:t>UTC_time</w:t>
      </w:r>
      <w:proofErr w:type="spellEnd"/>
      <w:r>
        <w:t xml:space="preserve"> and </w:t>
      </w:r>
      <w:proofErr w:type="spellStart"/>
      <w:r>
        <w:t>avg_cpu_percent</w:t>
      </w:r>
      <w:proofErr w:type="spellEnd"/>
      <w:r>
        <w:t xml:space="preserve"> to produce a chart for the deliverable. The date column is in UTC. Analyse the chart for peaks and sustained high utilisation. Low utilisation might generate a cost saving opportunity if other compute resources are also under-utilised.</w:t>
      </w:r>
    </w:p>
    <w:p w14:paraId="019BD1F7" w14:textId="77777777" w:rsidR="00D55C64" w:rsidRDefault="00D55C64" w:rsidP="00D55C64">
      <w:pPr>
        <w:pStyle w:val="BodyText"/>
      </w:pPr>
      <w:r>
        <w:t>The DMV holds only 14 days of data, which may not be sufficient to get a picture of utilisation for all types of workloads (transactional, data warehouse etc). Historical information would be available only through the Azure Portal.</w:t>
      </w:r>
    </w:p>
    <w:p w14:paraId="18B039E7" w14:textId="4A474B80" w:rsidR="00D55C64" w:rsidRDefault="00D55C64" w:rsidP="00D55C64">
      <w:pPr>
        <w:pStyle w:val="BodyText"/>
      </w:pPr>
      <w:r>
        <w:t>You can also look for queries with excessive CPU time in Query Store under “Top Resource Consuming Queries”.</w:t>
      </w:r>
    </w:p>
    <w:p w14:paraId="0DD561A6" w14:textId="77777777" w:rsidR="003272DD" w:rsidRPr="00083F9E" w:rsidRDefault="003272DD" w:rsidP="003272DD">
      <w:pPr>
        <w:pStyle w:val="4Heading"/>
        <w:jc w:val="left"/>
      </w:pPr>
      <w:bookmarkStart w:id="33" w:name="_Toc184138658"/>
      <w:r>
        <w:t>Waits</w:t>
      </w:r>
      <w:bookmarkEnd w:id="33"/>
    </w:p>
    <w:p w14:paraId="4E0FE024" w14:textId="2A377F0D" w:rsidR="003272DD" w:rsidRDefault="003272DD" w:rsidP="003272DD">
      <w:pPr>
        <w:pStyle w:val="BodyText"/>
      </w:pPr>
      <w:r>
        <w:t>Use the following script to identify CPU related waits:</w:t>
      </w:r>
    </w:p>
    <w:p w14:paraId="52169FD1" w14:textId="77777777" w:rsidR="003272DD" w:rsidRDefault="003272DD" w:rsidP="003272DD">
      <w:pPr>
        <w:pStyle w:val="BodyText"/>
      </w:pPr>
      <w:hyperlink r:id="rId32" w:history="1">
        <w:proofErr w:type="spellStart"/>
        <w:r>
          <w:rPr>
            <w:rStyle w:val="Hyperlink"/>
          </w:rPr>
          <w:t>Waits.sql</w:t>
        </w:r>
        <w:proofErr w:type="spellEnd"/>
      </w:hyperlink>
    </w:p>
    <w:p w14:paraId="48FDED7E" w14:textId="77777777" w:rsidR="003272DD" w:rsidRDefault="003272DD" w:rsidP="003272DD">
      <w:pPr>
        <w:pStyle w:val="BodyText"/>
      </w:pPr>
      <w:r>
        <w:t>Consult the documentation for details on each wait to determine if they are problematic and why. Write a recommendation or observations based on your analysis.</w:t>
      </w:r>
    </w:p>
    <w:p w14:paraId="508CC913" w14:textId="77777777" w:rsidR="003272DD" w:rsidRDefault="003272DD" w:rsidP="003272DD">
      <w:pPr>
        <w:pStyle w:val="BodyText"/>
      </w:pPr>
      <w:r>
        <w:t>You can also look for the top wait types and their respective queries in Query Store under “Query Wait Statistics”.</w:t>
      </w:r>
    </w:p>
    <w:p w14:paraId="5BE0BD92" w14:textId="77777777" w:rsidR="006D285A" w:rsidRDefault="006D285A">
      <w:pPr>
        <w:spacing w:line="240" w:lineRule="auto"/>
        <w:jc w:val="left"/>
        <w:rPr>
          <w:bCs/>
          <w:color w:val="000000" w:themeColor="text1"/>
          <w:spacing w:val="-3"/>
          <w:sz w:val="28"/>
        </w:rPr>
      </w:pPr>
      <w:r>
        <w:br w:type="page"/>
      </w:r>
    </w:p>
    <w:p w14:paraId="372C0B21" w14:textId="42B604BE" w:rsidR="003272DD" w:rsidRPr="00083F9E" w:rsidRDefault="003272DD" w:rsidP="003272DD">
      <w:pPr>
        <w:pStyle w:val="Heading3"/>
        <w:spacing w:line="240" w:lineRule="auto"/>
      </w:pPr>
      <w:bookmarkStart w:id="34" w:name="_Toc184138659"/>
      <w:r w:rsidRPr="00083F9E">
        <w:lastRenderedPageBreak/>
        <w:t>Indexes</w:t>
      </w:r>
      <w:bookmarkEnd w:id="34"/>
    </w:p>
    <w:p w14:paraId="2FB3B673" w14:textId="77777777" w:rsidR="003272DD" w:rsidRPr="00083F9E" w:rsidRDefault="003272DD" w:rsidP="003272DD">
      <w:pPr>
        <w:pStyle w:val="4Heading"/>
        <w:jc w:val="left"/>
      </w:pPr>
      <w:bookmarkStart w:id="35" w:name="_Toc184138660"/>
      <w:r w:rsidRPr="00083F9E">
        <w:t>Index Fragmentation</w:t>
      </w:r>
      <w:bookmarkEnd w:id="35"/>
    </w:p>
    <w:p w14:paraId="296D2C8A" w14:textId="121A5A02" w:rsidR="00C13283" w:rsidRDefault="003272DD" w:rsidP="00A12446">
      <w:pPr>
        <w:pStyle w:val="BodyText"/>
      </w:pPr>
      <w:r>
        <w:t>Use the following script to identify index fragmentation:</w:t>
      </w:r>
    </w:p>
    <w:p w14:paraId="2FB95200" w14:textId="1B80FD23" w:rsidR="003272DD" w:rsidRDefault="003272DD" w:rsidP="00A12446">
      <w:pPr>
        <w:pStyle w:val="BodyText"/>
      </w:pPr>
      <w:hyperlink r:id="rId33" w:history="1">
        <w:r>
          <w:rPr>
            <w:rStyle w:val="Hyperlink"/>
          </w:rPr>
          <w:t xml:space="preserve">Index </w:t>
        </w:r>
        <w:proofErr w:type="spellStart"/>
        <w:r>
          <w:rPr>
            <w:rStyle w:val="Hyperlink"/>
          </w:rPr>
          <w:t>Fragmentation.sql</w:t>
        </w:r>
        <w:proofErr w:type="spellEnd"/>
      </w:hyperlink>
    </w:p>
    <w:p w14:paraId="05785514" w14:textId="60F13CE2" w:rsidR="003272DD" w:rsidRDefault="003272DD" w:rsidP="00A12446">
      <w:pPr>
        <w:pStyle w:val="BodyText"/>
      </w:pPr>
      <w:r>
        <w:t xml:space="preserve">Identify indexes that are heavily fragmented or have low page density. </w:t>
      </w:r>
      <w:r w:rsidRPr="00083F9E">
        <w:t>Eliminating fragmentation to increase page density will improve Buffer Pool effectiveness by filling it with less empty space and more actual data.</w:t>
      </w:r>
    </w:p>
    <w:p w14:paraId="243E777F" w14:textId="0E85E4F2" w:rsidR="00B803E3" w:rsidRDefault="00B803E3" w:rsidP="00A12446">
      <w:pPr>
        <w:pStyle w:val="BodyText"/>
      </w:pPr>
      <w:r>
        <w:t xml:space="preserve">Incorrect </w:t>
      </w:r>
      <w:proofErr w:type="spellStart"/>
      <w:r>
        <w:t>fillfactor</w:t>
      </w:r>
      <w:proofErr w:type="spellEnd"/>
      <w:r>
        <w:t xml:space="preserve"> will contribute to low page density and create empty space within pages after a rebuilt or reorganise. If indexes identified have </w:t>
      </w:r>
      <w:proofErr w:type="spellStart"/>
      <w:r>
        <w:t>fillfactor</w:t>
      </w:r>
      <w:proofErr w:type="spellEnd"/>
      <w:r>
        <w:t xml:space="preserve"> set to anything other than 0 or 100, the customer should be notified to determine the reason and possible remediation.</w:t>
      </w:r>
    </w:p>
    <w:p w14:paraId="6D930459" w14:textId="6FFB647F" w:rsidR="00B803E3" w:rsidRDefault="00B803E3" w:rsidP="00B803E3">
      <w:pPr>
        <w:pStyle w:val="BodyText"/>
        <w:ind w:left="0" w:firstLine="0"/>
      </w:pPr>
      <w:r>
        <w:t xml:space="preserve">Write your recommendations and observations regarding fragmented indexes and the </w:t>
      </w:r>
      <w:proofErr w:type="spellStart"/>
      <w:r>
        <w:t>fillfactor</w:t>
      </w:r>
      <w:proofErr w:type="spellEnd"/>
      <w:r>
        <w:t xml:space="preserve"> setting if applicable. Your </w:t>
      </w:r>
      <w:r w:rsidR="001B3749">
        <w:t>recommendations</w:t>
      </w:r>
      <w:r>
        <w:t xml:space="preserve"> should include:</w:t>
      </w:r>
    </w:p>
    <w:p w14:paraId="00D3A081" w14:textId="4B1D927F" w:rsidR="00B803E3" w:rsidRDefault="00B803E3" w:rsidP="00B803E3">
      <w:pPr>
        <w:pStyle w:val="BodyText"/>
        <w:numPr>
          <w:ilvl w:val="0"/>
          <w:numId w:val="20"/>
        </w:numPr>
      </w:pPr>
      <w:r>
        <w:t>I</w:t>
      </w:r>
      <w:r w:rsidRPr="00083F9E">
        <w:t xml:space="preserve">ndex maintenance </w:t>
      </w:r>
      <w:r>
        <w:t xml:space="preserve">as part of an ongoing </w:t>
      </w:r>
      <w:r w:rsidRPr="00083F9E">
        <w:t>strategy rather than a one-time event.</w:t>
      </w:r>
    </w:p>
    <w:p w14:paraId="6C4BBD37" w14:textId="7616D473" w:rsidR="00B803E3" w:rsidRDefault="00B803E3" w:rsidP="00B803E3">
      <w:pPr>
        <w:pStyle w:val="BodyText"/>
        <w:numPr>
          <w:ilvl w:val="0"/>
          <w:numId w:val="20"/>
        </w:numPr>
      </w:pPr>
      <w:r>
        <w:t>Reorganising indexes rather than rebuilding to minimise the impact to the workload and prevent long-term locks.</w:t>
      </w:r>
    </w:p>
    <w:p w14:paraId="546DB207" w14:textId="6606ACA3" w:rsidR="001B3749" w:rsidRDefault="001B3749" w:rsidP="001B3749">
      <w:pPr>
        <w:pStyle w:val="BodyText"/>
      </w:pPr>
      <w:r>
        <w:t>Supply a list of the identified indexes in an Excel spreadsheet.</w:t>
      </w:r>
    </w:p>
    <w:p w14:paraId="02447957" w14:textId="2BF12602" w:rsidR="003272DD" w:rsidRPr="00083F9E" w:rsidRDefault="003272DD" w:rsidP="003272DD">
      <w:pPr>
        <w:pStyle w:val="4Heading"/>
        <w:jc w:val="left"/>
      </w:pPr>
      <w:bookmarkStart w:id="36" w:name="_Toc184138661"/>
      <w:r>
        <w:t>Missing Indexes</w:t>
      </w:r>
      <w:bookmarkEnd w:id="36"/>
    </w:p>
    <w:p w14:paraId="0A763F36" w14:textId="25787315" w:rsidR="001F2D42" w:rsidRDefault="001F2D42" w:rsidP="00873BF5">
      <w:pPr>
        <w:pStyle w:val="BodyText"/>
      </w:pPr>
      <w:r>
        <w:t>Use the following script to identify missing indexes from the Plan Cache:</w:t>
      </w:r>
    </w:p>
    <w:p w14:paraId="739E0E25" w14:textId="2FE30A51" w:rsidR="001F2D42" w:rsidRDefault="001F2D42" w:rsidP="00873BF5">
      <w:pPr>
        <w:pStyle w:val="BodyText"/>
      </w:pPr>
      <w:hyperlink r:id="rId34" w:history="1">
        <w:r w:rsidRPr="001F2D42">
          <w:rPr>
            <w:rStyle w:val="Hyperlink"/>
          </w:rPr>
          <w:t xml:space="preserve">Missing Indexes from Plan </w:t>
        </w:r>
        <w:proofErr w:type="spellStart"/>
        <w:r w:rsidRPr="001F2D42">
          <w:rPr>
            <w:rStyle w:val="Hyperlink"/>
          </w:rPr>
          <w:t>Cache.sql</w:t>
        </w:r>
        <w:proofErr w:type="spellEnd"/>
      </w:hyperlink>
    </w:p>
    <w:p w14:paraId="1171D371" w14:textId="52DDC96E" w:rsidR="00444D26" w:rsidRDefault="00444D26" w:rsidP="00873BF5">
      <w:pPr>
        <w:pStyle w:val="BodyText"/>
      </w:pPr>
      <w:r>
        <w:t>The script may take a couple of minutes to run as it fetches information from the Plan Cache.</w:t>
      </w:r>
    </w:p>
    <w:p w14:paraId="5EB17AF1" w14:textId="25AA4DA7" w:rsidR="00873BF5" w:rsidRDefault="00873BF5" w:rsidP="00873BF5">
      <w:pPr>
        <w:pStyle w:val="BodyText"/>
      </w:pPr>
      <w:r>
        <w:t xml:space="preserve">Identify execution plans lacking proper indexing. </w:t>
      </w:r>
      <w:r w:rsidR="001F2D42">
        <w:t xml:space="preserve">Recommending targeted indexing for </w:t>
      </w:r>
      <w:r w:rsidR="002578EA">
        <w:t>expensive</w:t>
      </w:r>
      <w:r w:rsidR="001F2D42">
        <w:t xml:space="preserve"> queries will improve query response times and eliminate unnecessary</w:t>
      </w:r>
      <w:r w:rsidR="002578EA">
        <w:t xml:space="preserve"> logical and physical</w:t>
      </w:r>
      <w:r w:rsidR="001F2D42">
        <w:t xml:space="preserve"> I/O.</w:t>
      </w:r>
    </w:p>
    <w:p w14:paraId="0EE21AA5" w14:textId="2D54CBDD" w:rsidR="001F2D42" w:rsidRDefault="002578EA" w:rsidP="00873BF5">
      <w:pPr>
        <w:pStyle w:val="BodyText"/>
      </w:pPr>
      <w:r>
        <w:t>Use the following main indicators in your analysis</w:t>
      </w:r>
      <w:r w:rsidR="001F2D42">
        <w:t>:</w:t>
      </w:r>
    </w:p>
    <w:p w14:paraId="6705248A" w14:textId="282D1A0D" w:rsidR="001F2D42" w:rsidRDefault="001F2D42" w:rsidP="001F2D42">
      <w:pPr>
        <w:pStyle w:val="BodyText"/>
        <w:numPr>
          <w:ilvl w:val="0"/>
          <w:numId w:val="20"/>
        </w:numPr>
      </w:pPr>
      <w:r w:rsidRPr="001F2D42">
        <w:rPr>
          <w:b/>
          <w:bCs/>
        </w:rPr>
        <w:t>Impact:</w:t>
      </w:r>
      <w:r>
        <w:t xml:space="preserve"> The </w:t>
      </w:r>
      <w:r w:rsidRPr="001F2D42">
        <w:rPr>
          <w:b/>
          <w:bCs/>
        </w:rPr>
        <w:t>impact %</w:t>
      </w:r>
      <w:r>
        <w:t xml:space="preserve"> column indicates the impact of the missing index on the execution plan.</w:t>
      </w:r>
    </w:p>
    <w:p w14:paraId="1F7E78BF" w14:textId="654D2C94" w:rsidR="001F2D42" w:rsidRDefault="001F2D42" w:rsidP="001F2D42">
      <w:pPr>
        <w:pStyle w:val="BodyText"/>
        <w:numPr>
          <w:ilvl w:val="0"/>
          <w:numId w:val="20"/>
        </w:numPr>
      </w:pPr>
      <w:r w:rsidRPr="002578EA">
        <w:rPr>
          <w:b/>
          <w:bCs/>
        </w:rPr>
        <w:t>Execution Count:</w:t>
      </w:r>
      <w:r>
        <w:t xml:space="preserve"> The </w:t>
      </w:r>
      <w:proofErr w:type="spellStart"/>
      <w:r w:rsidRPr="001F2D42">
        <w:rPr>
          <w:b/>
          <w:bCs/>
        </w:rPr>
        <w:t>execution_count</w:t>
      </w:r>
      <w:proofErr w:type="spellEnd"/>
      <w:r>
        <w:t xml:space="preserve"> column </w:t>
      </w:r>
      <w:r w:rsidR="002578EA">
        <w:t>shows the number of times the plan has been executed.</w:t>
      </w:r>
    </w:p>
    <w:p w14:paraId="0217B62E" w14:textId="5738981A" w:rsidR="002578EA" w:rsidRDefault="002578EA" w:rsidP="001F2D42">
      <w:pPr>
        <w:pStyle w:val="BodyText"/>
        <w:numPr>
          <w:ilvl w:val="0"/>
          <w:numId w:val="20"/>
        </w:numPr>
      </w:pPr>
      <w:r w:rsidRPr="002578EA">
        <w:rPr>
          <w:b/>
          <w:bCs/>
        </w:rPr>
        <w:t>Logical Reads:</w:t>
      </w:r>
      <w:r>
        <w:t xml:space="preserve"> The </w:t>
      </w:r>
      <w:proofErr w:type="spellStart"/>
      <w:r w:rsidRPr="002578EA">
        <w:rPr>
          <w:b/>
          <w:bCs/>
        </w:rPr>
        <w:t>total_logical_reads</w:t>
      </w:r>
      <w:proofErr w:type="spellEnd"/>
      <w:r>
        <w:t xml:space="preserve"> column shows the number of database page requests from the Buffer Pool.</w:t>
      </w:r>
    </w:p>
    <w:p w14:paraId="1369EA56" w14:textId="0CE7048E" w:rsidR="004D7D6B" w:rsidRDefault="004D7D6B" w:rsidP="001F2D42">
      <w:pPr>
        <w:pStyle w:val="BodyText"/>
        <w:numPr>
          <w:ilvl w:val="0"/>
          <w:numId w:val="20"/>
        </w:numPr>
      </w:pPr>
      <w:r>
        <w:rPr>
          <w:b/>
          <w:bCs/>
        </w:rPr>
        <w:t>CPU Time:</w:t>
      </w:r>
      <w:r>
        <w:t xml:space="preserve"> The </w:t>
      </w:r>
      <w:proofErr w:type="spellStart"/>
      <w:r w:rsidR="00232F43" w:rsidRPr="00232F43">
        <w:rPr>
          <w:b/>
          <w:bCs/>
        </w:rPr>
        <w:t>total_worker_time</w:t>
      </w:r>
      <w:proofErr w:type="spellEnd"/>
      <w:r w:rsidR="00232F43" w:rsidRPr="00232F43">
        <w:rPr>
          <w:b/>
          <w:bCs/>
        </w:rPr>
        <w:t xml:space="preserve"> (</w:t>
      </w:r>
      <w:proofErr w:type="spellStart"/>
      <w:r w:rsidR="00232F43" w:rsidRPr="00232F43">
        <w:rPr>
          <w:b/>
          <w:bCs/>
        </w:rPr>
        <w:t>ms</w:t>
      </w:r>
      <w:proofErr w:type="spellEnd"/>
      <w:r w:rsidR="00232F43" w:rsidRPr="00232F43">
        <w:rPr>
          <w:b/>
          <w:bCs/>
        </w:rPr>
        <w:t>)</w:t>
      </w:r>
      <w:r w:rsidR="00232F43">
        <w:t xml:space="preserve"> column shows the total amount of CPU time </w:t>
      </w:r>
      <w:r w:rsidR="00232F43" w:rsidRPr="00232F43">
        <w:t>that was consumed by executions of t</w:t>
      </w:r>
      <w:r w:rsidR="00232F43">
        <w:t>he</w:t>
      </w:r>
      <w:r w:rsidR="00232F43" w:rsidRPr="00232F43">
        <w:t xml:space="preserve"> plan</w:t>
      </w:r>
      <w:r w:rsidR="00232F43">
        <w:t>.</w:t>
      </w:r>
    </w:p>
    <w:p w14:paraId="2E745695" w14:textId="56C94C5F" w:rsidR="00232F43" w:rsidRDefault="002578EA" w:rsidP="00444D26">
      <w:pPr>
        <w:pStyle w:val="BodyText"/>
      </w:pPr>
      <w:r>
        <w:t>Execution plans with high-impact missing indexes, high execution count</w:t>
      </w:r>
      <w:r w:rsidR="00232F43">
        <w:t xml:space="preserve">, </w:t>
      </w:r>
      <w:r>
        <w:t xml:space="preserve">high number of logical reads </w:t>
      </w:r>
      <w:r w:rsidR="00232F43">
        <w:t xml:space="preserve">and high CPU time </w:t>
      </w:r>
      <w:r>
        <w:t>are good candidates for indexing.</w:t>
      </w:r>
      <w:r w:rsidR="00232F43">
        <w:br w:type="page"/>
      </w:r>
    </w:p>
    <w:p w14:paraId="61FE450D" w14:textId="0DF29615" w:rsidR="002578EA" w:rsidRDefault="004D7D6B" w:rsidP="002578EA">
      <w:pPr>
        <w:pStyle w:val="BodyText"/>
      </w:pPr>
      <w:r>
        <w:lastRenderedPageBreak/>
        <w:t>However, index</w:t>
      </w:r>
      <w:r w:rsidRPr="00083F9E">
        <w:t xml:space="preserve"> recommendations </w:t>
      </w:r>
      <w:r>
        <w:t>should be</w:t>
      </w:r>
      <w:r w:rsidRPr="00083F9E">
        <w:t xml:space="preserve"> kept to a minimum and should be evaluated by the application vendor for approval.</w:t>
      </w:r>
      <w:r w:rsidR="00232F43">
        <w:t xml:space="preserve"> </w:t>
      </w:r>
      <w:r w:rsidR="00232F43" w:rsidRPr="00083F9E">
        <w:t>New indexes consume additional disk space and there is additional overhead to maintain these indexes on every DML operation.</w:t>
      </w:r>
    </w:p>
    <w:p w14:paraId="575FA912" w14:textId="3A46E1C8" w:rsidR="004D7D6B" w:rsidRDefault="004D7D6B" w:rsidP="002578EA">
      <w:pPr>
        <w:pStyle w:val="BodyText"/>
      </w:pPr>
      <w:r>
        <w:t>Supply a list of the identified queries in an Excel spreadsheet for</w:t>
      </w:r>
      <w:r w:rsidR="00232F43">
        <w:t xml:space="preserve"> customer</w:t>
      </w:r>
      <w:r>
        <w:t xml:space="preserve"> </w:t>
      </w:r>
      <w:r w:rsidR="00232F43">
        <w:t>reference and</w:t>
      </w:r>
      <w:r>
        <w:t xml:space="preserve"> list the index creation commands in the deliverable.</w:t>
      </w:r>
      <w:r w:rsidR="00232F43">
        <w:t xml:space="preserve"> This information can be found in the script output, columns </w:t>
      </w:r>
      <w:proofErr w:type="spellStart"/>
      <w:r w:rsidR="00232F43" w:rsidRPr="00232F43">
        <w:rPr>
          <w:b/>
          <w:bCs/>
        </w:rPr>
        <w:t>sql_text</w:t>
      </w:r>
      <w:proofErr w:type="spellEnd"/>
      <w:r w:rsidR="00232F43">
        <w:t xml:space="preserve"> and </w:t>
      </w:r>
      <w:proofErr w:type="spellStart"/>
      <w:r w:rsidR="00232F43" w:rsidRPr="00232F43">
        <w:rPr>
          <w:b/>
          <w:bCs/>
        </w:rPr>
        <w:t>missing_index_creation</w:t>
      </w:r>
      <w:proofErr w:type="spellEnd"/>
      <w:r w:rsidR="00232F43">
        <w:t>.</w:t>
      </w:r>
      <w:bookmarkEnd w:id="9"/>
      <w:bookmarkEnd w:id="10"/>
      <w:bookmarkEnd w:id="11"/>
    </w:p>
    <w:sectPr w:rsidR="004D7D6B" w:rsidSect="00B5780B">
      <w:headerReference w:type="default" r:id="rId35"/>
      <w:footerReference w:type="default" r:id="rId36"/>
      <w:pgSz w:w="11910" w:h="16840"/>
      <w:pgMar w:top="1701" w:right="567" w:bottom="1440" w:left="567" w:header="0" w:footer="39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C1845" w14:textId="77777777" w:rsidR="000A5111" w:rsidRDefault="000A5111" w:rsidP="00BF29ED">
      <w:r>
        <w:separator/>
      </w:r>
    </w:p>
  </w:endnote>
  <w:endnote w:type="continuationSeparator" w:id="0">
    <w:p w14:paraId="77192AA0" w14:textId="77777777" w:rsidR="000A5111" w:rsidRDefault="000A5111" w:rsidP="00BF29ED">
      <w:r>
        <w:continuationSeparator/>
      </w:r>
    </w:p>
  </w:endnote>
  <w:endnote w:type="continuationNotice" w:id="1">
    <w:p w14:paraId="5E9F5455" w14:textId="77777777" w:rsidR="000A5111" w:rsidRDefault="000A51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F2597" w14:textId="77777777" w:rsidR="002B3808" w:rsidRDefault="002B3808" w:rsidP="00641D2F">
    <w:pPr>
      <w:spacing w:line="240" w:lineRule="auto"/>
      <w:jc w:val="center"/>
    </w:pPr>
    <w:r w:rsidRPr="001A0219">
      <w:rPr>
        <w:color w:val="231F20"/>
        <w:sz w:val="24"/>
        <w:szCs w:val="18"/>
      </w:rPr>
      <w:t xml:space="preserve">1300 765 008 </w:t>
    </w:r>
    <w:r>
      <w:rPr>
        <w:color w:val="231F20"/>
        <w:sz w:val="24"/>
        <w:szCs w:val="18"/>
      </w:rPr>
      <w:t xml:space="preserve">| </w:t>
    </w:r>
    <w:r w:rsidRPr="001A0219">
      <w:rPr>
        <w:color w:val="231F20"/>
        <w:sz w:val="24"/>
        <w:szCs w:val="18"/>
      </w:rPr>
      <w:t xml:space="preserve">bluecrystal.com.au </w:t>
    </w:r>
    <w:r>
      <w:rPr>
        <w:color w:val="231F20"/>
        <w:sz w:val="24"/>
        <w:szCs w:val="18"/>
      </w:rPr>
      <w:t xml:space="preserve">| </w:t>
    </w:r>
    <w:r w:rsidRPr="002B3808">
      <w:rPr>
        <w:color w:val="231F20"/>
        <w:sz w:val="24"/>
        <w:szCs w:val="18"/>
      </w:rPr>
      <w:t>info@bluecrystal.com.au</w:t>
    </w:r>
    <w:r w:rsidR="00641D2F">
      <w:rPr>
        <w:color w:val="231F20"/>
        <w:sz w:val="24"/>
        <w:szCs w:val="18"/>
      </w:rPr>
      <w:t xml:space="preserve"> | Page </w:t>
    </w:r>
    <w:sdt>
      <w:sdtPr>
        <w:id w:val="119673533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921355" w14:textId="77777777" w:rsidR="004D14B4" w:rsidRDefault="004D1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76338" w14:textId="77777777" w:rsidR="001A0219" w:rsidRPr="001A0219" w:rsidRDefault="006B6DDE" w:rsidP="001A0219">
    <w:pPr>
      <w:spacing w:line="240" w:lineRule="auto"/>
      <w:jc w:val="left"/>
      <w:rPr>
        <w:b/>
        <w:sz w:val="32"/>
      </w:rPr>
    </w:pPr>
    <w:r w:rsidRPr="006B6DDE">
      <w:rPr>
        <w:b/>
        <w:color w:val="231F20"/>
        <w:sz w:val="32"/>
      </w:rPr>
      <w:t xml:space="preserve">Your trusted </w:t>
    </w:r>
    <w:r>
      <w:rPr>
        <w:b/>
        <w:color w:val="231F20"/>
        <w:sz w:val="32"/>
      </w:rPr>
      <w:t>&amp;</w:t>
    </w:r>
    <w:r w:rsidRPr="006B6DDE">
      <w:rPr>
        <w:b/>
        <w:color w:val="231F20"/>
        <w:sz w:val="32"/>
      </w:rPr>
      <w:t xml:space="preserve"> innovative IT partner</w:t>
    </w:r>
    <w:r>
      <w:rPr>
        <w:b/>
        <w:color w:val="231F20"/>
        <w:sz w:val="32"/>
      </w:rPr>
      <w:t>.</w:t>
    </w:r>
    <w:r>
      <w:rPr>
        <w:b/>
        <w:color w:val="231F20"/>
        <w:sz w:val="32"/>
      </w:rPr>
      <w:br/>
    </w:r>
  </w:p>
  <w:p w14:paraId="72D6224D" w14:textId="77777777" w:rsidR="00BF29ED" w:rsidRPr="003237A4" w:rsidRDefault="00131D94" w:rsidP="001A0219">
    <w:pPr>
      <w:spacing w:line="240" w:lineRule="auto"/>
      <w:jc w:val="left"/>
      <w:rPr>
        <w:color w:val="231F20"/>
        <w:sz w:val="24"/>
        <w:szCs w:val="18"/>
      </w:rPr>
    </w:pPr>
    <w:r w:rsidRPr="001A0219">
      <w:rPr>
        <w:color w:val="231F20"/>
        <w:sz w:val="24"/>
        <w:szCs w:val="18"/>
      </w:rPr>
      <w:t xml:space="preserve">1300 765 008 </w:t>
    </w:r>
    <w:r w:rsidRPr="001A0219">
      <w:rPr>
        <w:color w:val="231F20"/>
        <w:sz w:val="24"/>
        <w:szCs w:val="18"/>
      </w:rPr>
      <w:br/>
      <w:t xml:space="preserve">bluecrystal.com.au </w:t>
    </w:r>
    <w:r w:rsidRPr="001A0219">
      <w:rPr>
        <w:color w:val="231F20"/>
        <w:sz w:val="24"/>
        <w:szCs w:val="18"/>
      </w:rPr>
      <w:br/>
      <w:t>info@bluecrystal.com.au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6FA7" w14:textId="77777777" w:rsidR="007D5B76" w:rsidRDefault="00011F14" w:rsidP="001A4E34">
    <w:pPr>
      <w:spacing w:line="240" w:lineRule="auto"/>
      <w:jc w:val="center"/>
    </w:pPr>
    <w:r w:rsidRPr="001A0219">
      <w:rPr>
        <w:color w:val="231F20"/>
        <w:sz w:val="24"/>
        <w:szCs w:val="18"/>
      </w:rPr>
      <w:t xml:space="preserve">1300 765 008 </w:t>
    </w:r>
    <w:r>
      <w:rPr>
        <w:color w:val="231F20"/>
        <w:sz w:val="24"/>
        <w:szCs w:val="18"/>
      </w:rPr>
      <w:t xml:space="preserve">| </w:t>
    </w:r>
    <w:r w:rsidRPr="001A0219">
      <w:rPr>
        <w:color w:val="231F20"/>
        <w:sz w:val="24"/>
        <w:szCs w:val="18"/>
      </w:rPr>
      <w:t xml:space="preserve">bluecrystal.com.au </w:t>
    </w:r>
    <w:r>
      <w:rPr>
        <w:color w:val="231F20"/>
        <w:sz w:val="24"/>
        <w:szCs w:val="18"/>
      </w:rPr>
      <w:t xml:space="preserve">| </w:t>
    </w:r>
    <w:r w:rsidRPr="001A4E34">
      <w:rPr>
        <w:color w:val="231F20"/>
        <w:sz w:val="24"/>
        <w:szCs w:val="18"/>
      </w:rPr>
      <w:t>info@bluecrystal.com.au</w:t>
    </w:r>
    <w:r>
      <w:rPr>
        <w:color w:val="231F20"/>
        <w:sz w:val="24"/>
        <w:szCs w:val="18"/>
      </w:rPr>
      <w:t xml:space="preserve"> | Page </w:t>
    </w:r>
    <w:sdt>
      <w:sdtPr>
        <w:id w:val="20968186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70B92" w14:textId="77777777" w:rsidR="000A5111" w:rsidRDefault="000A5111" w:rsidP="00BF29ED">
      <w:r>
        <w:separator/>
      </w:r>
    </w:p>
  </w:footnote>
  <w:footnote w:type="continuationSeparator" w:id="0">
    <w:p w14:paraId="4E96D73D" w14:textId="77777777" w:rsidR="000A5111" w:rsidRDefault="000A5111" w:rsidP="00BF29ED">
      <w:r>
        <w:continuationSeparator/>
      </w:r>
    </w:p>
  </w:footnote>
  <w:footnote w:type="continuationNotice" w:id="1">
    <w:p w14:paraId="336E7E11" w14:textId="77777777" w:rsidR="000A5111" w:rsidRDefault="000A51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7D5CC" w14:textId="77777777" w:rsidR="00BF29ED" w:rsidRDefault="004C3D01" w:rsidP="00BF29ED">
    <w:pPr>
      <w:pStyle w:val="Header"/>
    </w:pPr>
    <w:r>
      <w:rPr>
        <w:noProof/>
      </w:rPr>
      <mc:AlternateContent>
        <mc:Choice Requires="wpg">
          <w:drawing>
            <wp:anchor distT="0" distB="0" distL="114300" distR="114300" simplePos="0" relativeHeight="251662344" behindDoc="0" locked="0" layoutInCell="1" allowOverlap="1" wp14:anchorId="18B419AF" wp14:editId="504A050C">
              <wp:simplePos x="0" y="0"/>
              <wp:positionH relativeFrom="page">
                <wp:posOffset>0</wp:posOffset>
              </wp:positionH>
              <wp:positionV relativeFrom="paragraph">
                <wp:posOffset>-1063063</wp:posOffset>
              </wp:positionV>
              <wp:extent cx="7581900" cy="8250997"/>
              <wp:effectExtent l="0" t="171450" r="57150" b="17145"/>
              <wp:wrapNone/>
              <wp:docPr id="1" name="Group 1"/>
              <wp:cNvGraphicFramePr/>
              <a:graphic xmlns:a="http://schemas.openxmlformats.org/drawingml/2006/main">
                <a:graphicData uri="http://schemas.microsoft.com/office/word/2010/wordprocessingGroup">
                  <wpg:wgp>
                    <wpg:cNvGrpSpPr/>
                    <wpg:grpSpPr>
                      <a:xfrm>
                        <a:off x="0" y="0"/>
                        <a:ext cx="7581900" cy="8250997"/>
                        <a:chOff x="0" y="51362"/>
                        <a:chExt cx="7581900" cy="8250997"/>
                      </a:xfrm>
                    </wpg:grpSpPr>
                    <wps:wsp>
                      <wps:cNvPr id="3" name="Rectangle 3"/>
                      <wps:cNvSpPr/>
                      <wps:spPr>
                        <a:xfrm>
                          <a:off x="0" y="659613"/>
                          <a:ext cx="7552706" cy="7642746"/>
                        </a:xfrm>
                        <a:prstGeom prst="rect">
                          <a:avLst/>
                        </a:prstGeom>
                        <a:solidFill>
                          <a:srgbClr val="2B3C4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10.jpeg"/>
                        <pic:cNvPicPr>
                          <a:picLocks noChangeAspect="1"/>
                        </pic:cNvPicPr>
                      </pic:nvPicPr>
                      <pic:blipFill rotWithShape="1">
                        <a:blip r:embed="rId1" cstate="print"/>
                        <a:srcRect l="27974" t="64235" r="33111" b="2"/>
                        <a:stretch/>
                      </pic:blipFill>
                      <pic:spPr bwMode="auto">
                        <a:xfrm>
                          <a:off x="5003241" y="659584"/>
                          <a:ext cx="2578659" cy="3037070"/>
                        </a:xfrm>
                        <a:prstGeom prst="rect">
                          <a:avLst/>
                        </a:prstGeom>
                        <a:extLst>
                          <a:ext uri="{53640926-AAD7-44D8-BBD7-CCE9431645EC}">
                            <a14:shadowObscured xmlns:a14="http://schemas.microsoft.com/office/drawing/2010/main"/>
                          </a:ext>
                        </a:extLst>
                      </pic:spPr>
                    </pic:pic>
                    <wps:wsp>
                      <wps:cNvPr id="7" name="Rectangle 7"/>
                      <wps:cNvSpPr/>
                      <wps:spPr>
                        <a:xfrm rot="3009078">
                          <a:off x="2667186" y="1374225"/>
                          <a:ext cx="4960936" cy="2315210"/>
                        </a:xfrm>
                        <a:prstGeom prst="rect">
                          <a:avLst/>
                        </a:prstGeom>
                        <a:solidFill>
                          <a:srgbClr val="2B3C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101B0F" id="Group 1" o:spid="_x0000_s1026" style="position:absolute;margin-left:0;margin-top:-83.7pt;width:597pt;height:649.7pt;z-index:251662344;mso-position-horizontal-relative:page;mso-width-relative:margin;mso-height-relative:margin" coordorigin=",513" coordsize="75819,82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IRmmeQnm+ZtXfjG7HOPrRRQA8cUt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">
              <v:rect id="Rectangle 3" o:spid="_x0000_s1027" style="position:absolute;top:6596;width:75527;height:7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" fillcolor="#2b3c44"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0.jpeg" o:spid="_x0000_s1028" type="#_x0000_t75" style="position:absolute;left:50032;top:6595;width:25787;height:30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">
                <v:imagedata r:id="rId2" o:title="" croptop="42097f" cropbottom="1f" cropleft="18333f" cropright="21700f"/>
              </v:shape>
              <v:rect id="Rectangle 7" o:spid="_x0000_s1029" style="position:absolute;left:26671;top:13742;width:49609;height:23152;rotation:32867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" fillcolor="#2b3c44" stroked="f" strokeweight="2pt"/>
              <w10:wrap anchorx="page"/>
            </v:group>
          </w:pict>
        </mc:Fallback>
      </mc:AlternateContent>
    </w:r>
    <w:r w:rsidR="002C4BAD">
      <w:rPr>
        <w:noProof/>
      </w:rPr>
      <w:drawing>
        <wp:anchor distT="0" distB="0" distL="114300" distR="114300" simplePos="0" relativeHeight="251669512" behindDoc="0" locked="0" layoutInCell="1" allowOverlap="1" wp14:anchorId="42B07939" wp14:editId="07274DB6">
          <wp:simplePos x="0" y="0"/>
          <wp:positionH relativeFrom="margin">
            <wp:align>left</wp:align>
          </wp:positionH>
          <wp:positionV relativeFrom="paragraph">
            <wp:posOffset>6350</wp:posOffset>
          </wp:positionV>
          <wp:extent cx="2209165" cy="792480"/>
          <wp:effectExtent l="0" t="0" r="0" b="7620"/>
          <wp:wrapThrough wrapText="bothSides">
            <wp:wrapPolygon edited="0">
              <wp:start x="1118" y="0"/>
              <wp:lineTo x="0" y="2077"/>
              <wp:lineTo x="0" y="13500"/>
              <wp:lineTo x="559" y="16615"/>
              <wp:lineTo x="1676" y="16615"/>
              <wp:lineTo x="2235" y="21288"/>
              <wp:lineTo x="2608" y="21288"/>
              <wp:lineTo x="3725" y="21288"/>
              <wp:lineTo x="3911" y="21288"/>
              <wp:lineTo x="5960" y="17135"/>
              <wp:lineTo x="21234" y="15058"/>
              <wp:lineTo x="21234" y="10385"/>
              <wp:lineTo x="7078" y="8308"/>
              <wp:lineTo x="7264" y="6231"/>
              <wp:lineTo x="5588" y="3115"/>
              <wp:lineTo x="2794" y="0"/>
              <wp:lineTo x="1118" y="0"/>
            </wp:wrapPolygon>
          </wp:wrapThrough>
          <wp:docPr id="1310268080" name="Picture 13102680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2209165" cy="792480"/>
                  </a:xfrm>
                  <a:prstGeom prst="rect">
                    <a:avLst/>
                  </a:prstGeom>
                </pic:spPr>
              </pic:pic>
            </a:graphicData>
          </a:graphic>
          <wp14:sizeRelH relativeFrom="margin">
            <wp14:pctWidth>0</wp14:pctWidth>
          </wp14:sizeRelH>
          <wp14:sizeRelV relativeFrom="margin">
            <wp14:pctHeight>0</wp14:pctHeight>
          </wp14:sizeRelV>
        </wp:anchor>
      </w:drawing>
    </w:r>
    <w:r w:rsidR="00906855">
      <w:rPr>
        <w:noProof/>
      </w:rPr>
      <w:drawing>
        <wp:anchor distT="0" distB="0" distL="114300" distR="114300" simplePos="0" relativeHeight="251660296" behindDoc="0" locked="0" layoutInCell="1" allowOverlap="1" wp14:anchorId="09DCF5F8" wp14:editId="7CD4DD11">
          <wp:simplePos x="0" y="0"/>
          <wp:positionH relativeFrom="page">
            <wp:posOffset>300252</wp:posOffset>
          </wp:positionH>
          <wp:positionV relativeFrom="paragraph">
            <wp:posOffset>20472</wp:posOffset>
          </wp:positionV>
          <wp:extent cx="2634018" cy="944892"/>
          <wp:effectExtent l="0" t="0" r="0" b="7620"/>
          <wp:wrapNone/>
          <wp:docPr id="381459517" name="Picture 3814595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Text&#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pic:blipFill>
                <pic:spPr bwMode="auto">
                  <a:xfrm>
                    <a:off x="0" y="0"/>
                    <a:ext cx="2636802" cy="945891"/>
                  </a:xfrm>
                  <a:prstGeom prst="rect">
                    <a:avLst/>
                  </a:prstGeom>
                  <a:solidFill>
                    <a:srgbClr val="2B3C44"/>
                  </a:solidFill>
                </pic:spPr>
              </pic:pic>
            </a:graphicData>
          </a:graphic>
          <wp14:sizeRelH relativeFrom="margin">
            <wp14:pctWidth>0</wp14:pctWidth>
          </wp14:sizeRelH>
          <wp14:sizeRelV relativeFrom="margin">
            <wp14:pctHeight>0</wp14:pctHeight>
          </wp14:sizeRelV>
        </wp:anchor>
      </w:drawing>
    </w:r>
    <w:r w:rsidR="000C54C0">
      <w:rPr>
        <w:noProof/>
        <w:lang w:val="en-GB" w:eastAsia="ja-JP"/>
      </w:rPr>
      <mc:AlternateContent>
        <mc:Choice Requires="wps">
          <w:drawing>
            <wp:anchor distT="0" distB="0" distL="114300" distR="114300" simplePos="0" relativeHeight="251658244" behindDoc="0" locked="0" layoutInCell="1" allowOverlap="1" wp14:anchorId="0D31DB4D" wp14:editId="4CB6D1D8">
              <wp:simplePos x="0" y="0"/>
              <wp:positionH relativeFrom="column">
                <wp:posOffset>6058164</wp:posOffset>
              </wp:positionH>
              <wp:positionV relativeFrom="paragraph">
                <wp:posOffset>949960</wp:posOffset>
              </wp:positionV>
              <wp:extent cx="368135" cy="296883"/>
              <wp:effectExtent l="0" t="0" r="0" b="8255"/>
              <wp:wrapNone/>
              <wp:docPr id="23" name="Isosceles Triangle 23"/>
              <wp:cNvGraphicFramePr/>
              <a:graphic xmlns:a="http://schemas.openxmlformats.org/drawingml/2006/main">
                <a:graphicData uri="http://schemas.microsoft.com/office/word/2010/wordprocessingShape">
                  <wps:wsp>
                    <wps:cNvSpPr/>
                    <wps:spPr>
                      <a:xfrm rot="10800000">
                        <a:off x="0" y="0"/>
                        <a:ext cx="368135" cy="296883"/>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2F08A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477pt;margin-top:74.8pt;width:29pt;height:23.4pt;rotation:180;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" fillcolor="white [3212]" stroked="f" strokeweight="2pt"/>
          </w:pict>
        </mc:Fallback>
      </mc:AlternateContent>
    </w:r>
    <w:r w:rsidR="00194949">
      <w:rPr>
        <w:noProof/>
        <w:lang w:val="en-GB" w:eastAsia="ja-JP"/>
      </w:rPr>
      <mc:AlternateContent>
        <mc:Choice Requires="wps">
          <w:drawing>
            <wp:anchor distT="0" distB="0" distL="114300" distR="114300" simplePos="0" relativeHeight="251658243" behindDoc="0" locked="0" layoutInCell="1" allowOverlap="1" wp14:anchorId="1C9D2024" wp14:editId="52E6C24B">
              <wp:simplePos x="0" y="0"/>
              <wp:positionH relativeFrom="column">
                <wp:posOffset>2900086</wp:posOffset>
              </wp:positionH>
              <wp:positionV relativeFrom="paragraph">
                <wp:posOffset>-915634</wp:posOffset>
              </wp:positionV>
              <wp:extent cx="2146101" cy="3881755"/>
              <wp:effectExtent l="217805" t="1039495" r="167640" b="1043940"/>
              <wp:wrapNone/>
              <wp:docPr id="17" name="Rectangle 17"/>
              <wp:cNvGraphicFramePr/>
              <a:graphic xmlns:a="http://schemas.openxmlformats.org/drawingml/2006/main">
                <a:graphicData uri="http://schemas.microsoft.com/office/word/2010/wordprocessingShape">
                  <wps:wsp>
                    <wps:cNvSpPr/>
                    <wps:spPr>
                      <a:xfrm rot="18780412">
                        <a:off x="0" y="0"/>
                        <a:ext cx="2146101" cy="3881755"/>
                      </a:xfrm>
                      <a:prstGeom prst="rect">
                        <a:avLst/>
                      </a:prstGeom>
                      <a:solidFill>
                        <a:srgbClr val="2B3C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663E6" id="Rectangle 17" o:spid="_x0000_s1026" style="position:absolute;margin-left:228.35pt;margin-top:-72.1pt;width:169pt;height:305.65pt;rotation:-3079742fd;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" fillcolor="#2b3c44" stroked="f" strokeweight="2pt"/>
          </w:pict>
        </mc:Fallback>
      </mc:AlternateContent>
    </w:r>
    <w:r w:rsidR="002D2E9F">
      <w:rPr>
        <w:noProof/>
      </w:rPr>
      <w:drawing>
        <wp:inline distT="0" distB="0" distL="0" distR="0" wp14:anchorId="79B8A071" wp14:editId="3AF01027">
          <wp:extent cx="2019300" cy="724241"/>
          <wp:effectExtent l="0" t="0" r="0" b="0"/>
          <wp:docPr id="149968047" name="Picture 1499680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024229" cy="72600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B3DB4" w14:textId="78176577" w:rsidR="00BF29ED" w:rsidRDefault="00F04C37" w:rsidP="00594CA8">
    <w:pPr>
      <w:pStyle w:val="BodyText"/>
      <w:tabs>
        <w:tab w:val="right" w:pos="9952"/>
      </w:tabs>
    </w:pPr>
    <w:r>
      <w:rPr>
        <w:noProof/>
      </w:rPr>
      <w:drawing>
        <wp:anchor distT="0" distB="0" distL="114300" distR="114300" simplePos="0" relativeHeight="251665416" behindDoc="0" locked="0" layoutInCell="1" allowOverlap="1" wp14:anchorId="26A880CF" wp14:editId="29625A78">
          <wp:simplePos x="0" y="0"/>
          <wp:positionH relativeFrom="margin">
            <wp:posOffset>-107306</wp:posOffset>
          </wp:positionH>
          <wp:positionV relativeFrom="paragraph">
            <wp:posOffset>149225</wp:posOffset>
          </wp:positionV>
          <wp:extent cx="1501254" cy="538450"/>
          <wp:effectExtent l="0" t="0" r="3810" b="0"/>
          <wp:wrapThrough wrapText="bothSides">
            <wp:wrapPolygon edited="0">
              <wp:start x="822" y="0"/>
              <wp:lineTo x="0" y="1530"/>
              <wp:lineTo x="0" y="14536"/>
              <wp:lineTo x="1919" y="20656"/>
              <wp:lineTo x="2467" y="20656"/>
              <wp:lineTo x="4112" y="20656"/>
              <wp:lineTo x="9868" y="20656"/>
              <wp:lineTo x="21381" y="15301"/>
              <wp:lineTo x="21381" y="10711"/>
              <wp:lineTo x="16995" y="7651"/>
              <wp:lineTo x="3289" y="0"/>
              <wp:lineTo x="822" y="0"/>
            </wp:wrapPolygon>
          </wp:wrapThrough>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01254" cy="538450"/>
                  </a:xfrm>
                  <a:prstGeom prst="rect">
                    <a:avLst/>
                  </a:prstGeom>
                </pic:spPr>
              </pic:pic>
            </a:graphicData>
          </a:graphic>
        </wp:anchor>
      </w:drawing>
    </w:r>
    <w:r>
      <w:rPr>
        <w:noProof/>
      </w:rPr>
      <mc:AlternateContent>
        <mc:Choice Requires="wps">
          <w:drawing>
            <wp:anchor distT="0" distB="0" distL="114300" distR="114300" simplePos="0" relativeHeight="251664392" behindDoc="1" locked="0" layoutInCell="1" allowOverlap="1" wp14:anchorId="3D357C32" wp14:editId="47EA5265">
              <wp:simplePos x="0" y="0"/>
              <wp:positionH relativeFrom="column">
                <wp:posOffset>-360045</wp:posOffset>
              </wp:positionH>
              <wp:positionV relativeFrom="paragraph">
                <wp:posOffset>0</wp:posOffset>
              </wp:positionV>
              <wp:extent cx="7560310" cy="802005"/>
              <wp:effectExtent l="0" t="0" r="2540" b="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02005"/>
                      </a:xfrm>
                      <a:prstGeom prst="rect">
                        <a:avLst/>
                      </a:prstGeom>
                      <a:solidFill>
                        <a:srgbClr val="2B3C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4B7353F" id="Rectangle 9" o:spid="_x0000_s1026" style="position:absolute;margin-left:-28.35pt;margin-top:0;width:595.3pt;height:63.15pt;z-index:-25165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" fillcolor="#2b3c44" stroked="f"/>
          </w:pict>
        </mc:Fallback>
      </mc:AlternateContent>
    </w:r>
    <w:r w:rsidR="00594CA8">
      <w:tab/>
    </w:r>
    <w:r w:rsidR="00594CA8">
      <w:tab/>
    </w:r>
  </w:p>
  <w:p w14:paraId="76FAE6B9" w14:textId="77777777" w:rsidR="00BF29ED" w:rsidRDefault="00BF29ED" w:rsidP="00BF29ED">
    <w:pPr>
      <w:pStyle w:val="BodyText"/>
      <w:rPr>
        <w:sz w:val="20"/>
      </w:rPr>
    </w:pPr>
    <w:r>
      <w:rPr>
        <w:noProof/>
      </w:rPr>
      <mc:AlternateContent>
        <mc:Choice Requires="wps">
          <w:drawing>
            <wp:anchor distT="0" distB="0" distL="114300" distR="114300" simplePos="0" relativeHeight="251667464" behindDoc="1" locked="0" layoutInCell="1" allowOverlap="1" wp14:anchorId="0367CA6E" wp14:editId="3FCD9A5A">
              <wp:simplePos x="0" y="0"/>
              <wp:positionH relativeFrom="page">
                <wp:posOffset>3465195</wp:posOffset>
              </wp:positionH>
              <wp:positionV relativeFrom="page">
                <wp:posOffset>239395</wp:posOffset>
              </wp:positionV>
              <wp:extent cx="3803015" cy="393700"/>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01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F38F" w14:textId="4BB59373" w:rsidR="00BF29ED" w:rsidRPr="00BF29ED" w:rsidRDefault="00594CA8" w:rsidP="00BF29ED">
                          <w:pPr>
                            <w:jc w:val="right"/>
                            <w:rPr>
                              <w:color w:val="FFFFFF" w:themeColor="background1"/>
                            </w:rPr>
                          </w:pPr>
                          <w:r w:rsidRPr="00594CA8">
                            <w:rPr>
                              <w:b/>
                              <w:color w:val="FFFFFF" w:themeColor="background1"/>
                              <w:sz w:val="24"/>
                            </w:rPr>
                            <w:t>Health Check Summary Report</w:t>
                          </w:r>
                          <w:r w:rsidR="00BF29ED" w:rsidRPr="00BF29ED">
                            <w:rPr>
                              <w:b/>
                              <w:color w:val="FFFFFF" w:themeColor="background1"/>
                              <w:sz w:val="24"/>
                            </w:rPr>
                            <w:t xml:space="preserve"> </w:t>
                          </w:r>
                          <w:r w:rsidR="00BF29ED" w:rsidRPr="00BF29ED">
                            <w:rPr>
                              <w:b/>
                              <w:color w:val="FFFFFF" w:themeColor="background1"/>
                              <w:sz w:val="24"/>
                            </w:rPr>
                            <w:br/>
                          </w:r>
                          <w:sdt>
                            <w:sdtPr>
                              <w:rPr>
                                <w:color w:val="FFFFFF" w:themeColor="background1"/>
                              </w:rPr>
                              <w:alias w:val="Title"/>
                              <w:tag w:val=""/>
                              <w:id w:val="207773742"/>
                              <w:placeholder>
                                <w:docPart w:val="C8B17C36ED1644659392BDA26420CD7C"/>
                              </w:placeholder>
                              <w:dataBinding w:prefixMappings="xmlns:ns0='http://purl.org/dc/elements/1.1/' xmlns:ns1='http://schemas.openxmlformats.org/package/2006/metadata/core-properties' " w:xpath="/ns1:coreProperties[1]/ns0:title[1]" w:storeItemID="{6C3C8BC8-F283-45AE-878A-BAB7291924A1}"/>
                              <w:text/>
                            </w:sdtPr>
                            <w:sdtEndPr/>
                            <w:sdtContent>
                              <w:r w:rsidR="00614111">
                                <w:rPr>
                                  <w:color w:val="FFFFFF" w:themeColor="background1"/>
                                </w:rPr>
                                <w:t>Azure SQL Database Health Check</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7CA6E" id="_x0000_t202" coordsize="21600,21600" o:spt="202" path="m,l,21600r21600,l21600,xe">
              <v:stroke joinstyle="miter"/>
              <v:path gradientshapeok="t" o:connecttype="rect"/>
            </v:shapetype>
            <v:shape id="Text Box 11" o:spid="_x0000_s1026" type="#_x0000_t202" style="position:absolute;left:0;text-align:left;margin-left:272.85pt;margin-top:18.85pt;width:299.45pt;height:31pt;z-index:-251649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" filled="f" stroked="f">
              <v:textbox inset="0,0,0,0">
                <w:txbxContent>
                  <w:p w14:paraId="5722F38F" w14:textId="4BB59373" w:rsidR="00BF29ED" w:rsidRPr="00BF29ED" w:rsidRDefault="00594CA8" w:rsidP="00BF29ED">
                    <w:pPr>
                      <w:jc w:val="right"/>
                      <w:rPr>
                        <w:color w:val="FFFFFF" w:themeColor="background1"/>
                      </w:rPr>
                    </w:pPr>
                    <w:r w:rsidRPr="00594CA8">
                      <w:rPr>
                        <w:b/>
                        <w:color w:val="FFFFFF" w:themeColor="background1"/>
                        <w:sz w:val="24"/>
                      </w:rPr>
                      <w:t>Health Check Summary Report</w:t>
                    </w:r>
                    <w:r w:rsidR="00BF29ED" w:rsidRPr="00BF29ED">
                      <w:rPr>
                        <w:b/>
                        <w:color w:val="FFFFFF" w:themeColor="background1"/>
                        <w:sz w:val="24"/>
                      </w:rPr>
                      <w:t xml:space="preserve"> </w:t>
                    </w:r>
                    <w:r w:rsidR="00BF29ED" w:rsidRPr="00BF29ED">
                      <w:rPr>
                        <w:b/>
                        <w:color w:val="FFFFFF" w:themeColor="background1"/>
                        <w:sz w:val="24"/>
                      </w:rPr>
                      <w:br/>
                    </w:r>
                    <w:sdt>
                      <w:sdtPr>
                        <w:rPr>
                          <w:color w:val="FFFFFF" w:themeColor="background1"/>
                        </w:rPr>
                        <w:alias w:val="Title"/>
                        <w:tag w:val=""/>
                        <w:id w:val="207773742"/>
                        <w:placeholder>
                          <w:docPart w:val="C8B17C36ED1644659392BDA26420CD7C"/>
                        </w:placeholder>
                        <w:dataBinding w:prefixMappings="xmlns:ns0='http://purl.org/dc/elements/1.1/' xmlns:ns1='http://schemas.openxmlformats.org/package/2006/metadata/core-properties' " w:xpath="/ns1:coreProperties[1]/ns0:title[1]" w:storeItemID="{6C3C8BC8-F283-45AE-878A-BAB7291924A1}"/>
                        <w:text/>
                      </w:sdtPr>
                      <w:sdtContent>
                        <w:r w:rsidR="00614111">
                          <w:rPr>
                            <w:color w:val="FFFFFF" w:themeColor="background1"/>
                          </w:rPr>
                          <w:t>Azure SQL Database Health Check</w:t>
                        </w:r>
                      </w:sdtContent>
                    </w:sdt>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6CA2"/>
    <w:multiLevelType w:val="hybridMultilevel"/>
    <w:tmpl w:val="9DC065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ED26F1"/>
    <w:multiLevelType w:val="hybridMultilevel"/>
    <w:tmpl w:val="444C85B2"/>
    <w:lvl w:ilvl="0" w:tplc="0C090001">
      <w:start w:val="1"/>
      <w:numFmt w:val="bullet"/>
      <w:lvlText w:val=""/>
      <w:lvlJc w:val="left"/>
      <w:pPr>
        <w:ind w:left="1080" w:hanging="72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635EC7"/>
    <w:multiLevelType w:val="hybridMultilevel"/>
    <w:tmpl w:val="736A26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CDF4F57"/>
    <w:multiLevelType w:val="hybridMultilevel"/>
    <w:tmpl w:val="1C180A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81313D0"/>
    <w:multiLevelType w:val="hybridMultilevel"/>
    <w:tmpl w:val="796A7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2F6A9D"/>
    <w:multiLevelType w:val="multilevel"/>
    <w:tmpl w:val="7CE8553E"/>
    <w:lvl w:ilvl="0">
      <w:start w:val="1"/>
      <w:numFmt w:val="decimal"/>
      <w:pStyle w:val="BCSHeading1"/>
      <w:lvlText w:val="%1"/>
      <w:lvlJc w:val="left"/>
      <w:pPr>
        <w:ind w:left="390" w:hanging="390"/>
      </w:pPr>
      <w:rPr>
        <w:rFonts w:hint="default"/>
      </w:rPr>
    </w:lvl>
    <w:lvl w:ilvl="1">
      <w:start w:val="3"/>
      <w:numFmt w:val="decimal"/>
      <w:pStyle w:val="BCSHeading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90A044C"/>
    <w:multiLevelType w:val="hybridMultilevel"/>
    <w:tmpl w:val="BE02D4C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11A3A75"/>
    <w:multiLevelType w:val="hybridMultilevel"/>
    <w:tmpl w:val="D6889E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1620F92"/>
    <w:multiLevelType w:val="hybridMultilevel"/>
    <w:tmpl w:val="126E4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0D3E2A"/>
    <w:multiLevelType w:val="hybridMultilevel"/>
    <w:tmpl w:val="02D06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BED7B07"/>
    <w:multiLevelType w:val="multilevel"/>
    <w:tmpl w:val="81726D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C85E05"/>
    <w:multiLevelType w:val="multilevel"/>
    <w:tmpl w:val="98E4F474"/>
    <w:lvl w:ilvl="0">
      <w:start w:val="1"/>
      <w:numFmt w:val="decimal"/>
      <w:pStyle w:val="2HeadingNumbered"/>
      <w:lvlText w:val="%1."/>
      <w:lvlJc w:val="left"/>
      <w:pPr>
        <w:ind w:left="360" w:hanging="360"/>
      </w:pPr>
      <w:rPr>
        <w:rFonts w:hint="default"/>
      </w:rPr>
    </w:lvl>
    <w:lvl w:ilvl="1">
      <w:start w:val="1"/>
      <w:numFmt w:val="decimal"/>
      <w:pStyle w:val="3HeadingNumbered"/>
      <w:isLgl/>
      <w:lvlText w:val="%1.%2"/>
      <w:lvlJc w:val="left"/>
      <w:pPr>
        <w:ind w:left="360" w:hanging="360"/>
      </w:pPr>
      <w:rPr>
        <w:rFonts w:hint="default"/>
      </w:rPr>
    </w:lvl>
    <w:lvl w:ilvl="2">
      <w:start w:val="1"/>
      <w:numFmt w:val="decimal"/>
      <w:pStyle w:val="3HeadingNumbered2"/>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588A626F"/>
    <w:multiLevelType w:val="hybridMultilevel"/>
    <w:tmpl w:val="EBC809E8"/>
    <w:lvl w:ilvl="0" w:tplc="7662207E">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2A2299B"/>
    <w:multiLevelType w:val="hybridMultilevel"/>
    <w:tmpl w:val="FE129C3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2AD5BBD"/>
    <w:multiLevelType w:val="hybridMultilevel"/>
    <w:tmpl w:val="426A4902"/>
    <w:lvl w:ilvl="0" w:tplc="6024C41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2B3C4E"/>
    <w:multiLevelType w:val="hybridMultilevel"/>
    <w:tmpl w:val="56289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38060B4"/>
    <w:multiLevelType w:val="hybridMultilevel"/>
    <w:tmpl w:val="113ECF6A"/>
    <w:lvl w:ilvl="0" w:tplc="C262AED8">
      <w:start w:val="1"/>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4933802"/>
    <w:multiLevelType w:val="multilevel"/>
    <w:tmpl w:val="38B6FF1E"/>
    <w:lvl w:ilvl="0">
      <w:start w:val="1"/>
      <w:numFmt w:val="decimal"/>
      <w:lvlText w:val="%1."/>
      <w:lvlJc w:val="left"/>
      <w:pPr>
        <w:ind w:left="360" w:hanging="360"/>
      </w:pPr>
    </w:lvl>
    <w:lvl w:ilvl="1">
      <w:start w:val="1"/>
      <w:numFmt w:val="decimal"/>
      <w:pStyle w:val="2HeadingNumbere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68593F"/>
    <w:multiLevelType w:val="multilevel"/>
    <w:tmpl w:val="931C03DE"/>
    <w:lvl w:ilvl="0">
      <w:start w:val="7"/>
      <w:numFmt w:val="decimal"/>
      <w:lvlText w:val="%1."/>
      <w:lvlJc w:val="left"/>
      <w:pPr>
        <w:ind w:left="720" w:hanging="360"/>
      </w:pPr>
      <w:rPr>
        <w:rFonts w:hint="default"/>
      </w:rPr>
    </w:lvl>
    <w:lvl w:ilvl="1">
      <w:start w:val="10"/>
      <w:numFmt w:val="decimal"/>
      <w:pStyle w:val="Heading5"/>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6D05C5F"/>
    <w:multiLevelType w:val="hybridMultilevel"/>
    <w:tmpl w:val="F5B27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7195823"/>
    <w:multiLevelType w:val="hybridMultilevel"/>
    <w:tmpl w:val="F3D86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70743294">
    <w:abstractNumId w:val="12"/>
  </w:num>
  <w:num w:numId="2" w16cid:durableId="410389640">
    <w:abstractNumId w:val="18"/>
  </w:num>
  <w:num w:numId="3" w16cid:durableId="153227694">
    <w:abstractNumId w:val="10"/>
  </w:num>
  <w:num w:numId="4" w16cid:durableId="1883515360">
    <w:abstractNumId w:val="5"/>
  </w:num>
  <w:num w:numId="5" w16cid:durableId="1151944982">
    <w:abstractNumId w:val="17"/>
  </w:num>
  <w:num w:numId="6" w16cid:durableId="123740646">
    <w:abstractNumId w:val="11"/>
  </w:num>
  <w:num w:numId="7" w16cid:durableId="6669079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4164136">
    <w:abstractNumId w:val="15"/>
  </w:num>
  <w:num w:numId="9" w16cid:durableId="1821459361">
    <w:abstractNumId w:val="8"/>
  </w:num>
  <w:num w:numId="10" w16cid:durableId="1179927233">
    <w:abstractNumId w:val="14"/>
  </w:num>
  <w:num w:numId="11" w16cid:durableId="1094133749">
    <w:abstractNumId w:val="2"/>
  </w:num>
  <w:num w:numId="12" w16cid:durableId="2046127514">
    <w:abstractNumId w:val="20"/>
  </w:num>
  <w:num w:numId="13" w16cid:durableId="625161533">
    <w:abstractNumId w:val="3"/>
  </w:num>
  <w:num w:numId="14" w16cid:durableId="1944457696">
    <w:abstractNumId w:val="19"/>
  </w:num>
  <w:num w:numId="15" w16cid:durableId="377242902">
    <w:abstractNumId w:val="1"/>
  </w:num>
  <w:num w:numId="16" w16cid:durableId="717243063">
    <w:abstractNumId w:val="4"/>
  </w:num>
  <w:num w:numId="17" w16cid:durableId="1882479249">
    <w:abstractNumId w:val="9"/>
  </w:num>
  <w:num w:numId="18" w16cid:durableId="844785713">
    <w:abstractNumId w:val="6"/>
  </w:num>
  <w:num w:numId="19" w16cid:durableId="568157339">
    <w:abstractNumId w:val="0"/>
  </w:num>
  <w:num w:numId="20" w16cid:durableId="234514778">
    <w:abstractNumId w:val="16"/>
  </w:num>
  <w:num w:numId="21" w16cid:durableId="876548733">
    <w:abstractNumId w:val="7"/>
  </w:num>
  <w:num w:numId="22" w16cid:durableId="1587108989">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AU" w:vendorID="64" w:dllVersion="0" w:nlCheck="1" w:checkStyle="0"/>
  <w:activeWritingStyle w:appName="MSWord" w:lang="en-US" w:vendorID="64" w:dllVersion="0" w:nlCheck="1" w:checkStyle="0"/>
  <w:proofState w:spelling="clean" w:grammar="clean"/>
  <w:attachedTemplate r:id="rId1"/>
  <w:defaultTabStop w:val="720"/>
  <w:drawingGridHorizontalSpacing w:val="11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sTQxNrMwMrA0MDdW0lEKTi0uzszPAykwrAUAmMD+uiwAAAA="/>
  </w:docVars>
  <w:rsids>
    <w:rsidRoot w:val="00756DCC"/>
    <w:rsid w:val="000015B5"/>
    <w:rsid w:val="00001D4C"/>
    <w:rsid w:val="00010726"/>
    <w:rsid w:val="00010A16"/>
    <w:rsid w:val="00010B22"/>
    <w:rsid w:val="00011F14"/>
    <w:rsid w:val="00012B8C"/>
    <w:rsid w:val="000157F8"/>
    <w:rsid w:val="0001680A"/>
    <w:rsid w:val="00016A23"/>
    <w:rsid w:val="00016FEB"/>
    <w:rsid w:val="000208E0"/>
    <w:rsid w:val="00021ECB"/>
    <w:rsid w:val="00024734"/>
    <w:rsid w:val="000308EF"/>
    <w:rsid w:val="00031595"/>
    <w:rsid w:val="0003471F"/>
    <w:rsid w:val="00040A87"/>
    <w:rsid w:val="00051764"/>
    <w:rsid w:val="00054537"/>
    <w:rsid w:val="000563CE"/>
    <w:rsid w:val="00056FD1"/>
    <w:rsid w:val="00060C1C"/>
    <w:rsid w:val="00062CFE"/>
    <w:rsid w:val="000646E3"/>
    <w:rsid w:val="00065804"/>
    <w:rsid w:val="000665B9"/>
    <w:rsid w:val="00066C86"/>
    <w:rsid w:val="000678FB"/>
    <w:rsid w:val="00067F2A"/>
    <w:rsid w:val="00075F59"/>
    <w:rsid w:val="00076550"/>
    <w:rsid w:val="000803F1"/>
    <w:rsid w:val="000836CC"/>
    <w:rsid w:val="00083A02"/>
    <w:rsid w:val="00083F9E"/>
    <w:rsid w:val="00085ABB"/>
    <w:rsid w:val="00086EF5"/>
    <w:rsid w:val="000924B0"/>
    <w:rsid w:val="00092939"/>
    <w:rsid w:val="00095880"/>
    <w:rsid w:val="000A1A79"/>
    <w:rsid w:val="000A25B9"/>
    <w:rsid w:val="000A36AE"/>
    <w:rsid w:val="000A5111"/>
    <w:rsid w:val="000A5D33"/>
    <w:rsid w:val="000A61FF"/>
    <w:rsid w:val="000B259C"/>
    <w:rsid w:val="000B69B2"/>
    <w:rsid w:val="000B738F"/>
    <w:rsid w:val="000C54C0"/>
    <w:rsid w:val="000C7374"/>
    <w:rsid w:val="000D07D2"/>
    <w:rsid w:val="000D0BE5"/>
    <w:rsid w:val="000D1915"/>
    <w:rsid w:val="000D3576"/>
    <w:rsid w:val="000D4F80"/>
    <w:rsid w:val="000D67F5"/>
    <w:rsid w:val="000D7143"/>
    <w:rsid w:val="000E291C"/>
    <w:rsid w:val="000E374B"/>
    <w:rsid w:val="000E4BC9"/>
    <w:rsid w:val="000E750C"/>
    <w:rsid w:val="000F2B2F"/>
    <w:rsid w:val="000F3719"/>
    <w:rsid w:val="000F3CB3"/>
    <w:rsid w:val="000F4028"/>
    <w:rsid w:val="000F75BA"/>
    <w:rsid w:val="001008ED"/>
    <w:rsid w:val="001008EF"/>
    <w:rsid w:val="00101562"/>
    <w:rsid w:val="00103E1B"/>
    <w:rsid w:val="00105348"/>
    <w:rsid w:val="001059E1"/>
    <w:rsid w:val="001060FC"/>
    <w:rsid w:val="00107643"/>
    <w:rsid w:val="00107DA5"/>
    <w:rsid w:val="00120A13"/>
    <w:rsid w:val="0012307A"/>
    <w:rsid w:val="001241F3"/>
    <w:rsid w:val="00124F47"/>
    <w:rsid w:val="00125BBA"/>
    <w:rsid w:val="00125F11"/>
    <w:rsid w:val="001264FC"/>
    <w:rsid w:val="00127B74"/>
    <w:rsid w:val="00130485"/>
    <w:rsid w:val="00131D94"/>
    <w:rsid w:val="00134571"/>
    <w:rsid w:val="00134D3F"/>
    <w:rsid w:val="001363B5"/>
    <w:rsid w:val="001405A5"/>
    <w:rsid w:val="001417AE"/>
    <w:rsid w:val="001506DE"/>
    <w:rsid w:val="00150EBB"/>
    <w:rsid w:val="00150F2F"/>
    <w:rsid w:val="00153108"/>
    <w:rsid w:val="001538D4"/>
    <w:rsid w:val="00155201"/>
    <w:rsid w:val="00161CD3"/>
    <w:rsid w:val="00162615"/>
    <w:rsid w:val="001632CB"/>
    <w:rsid w:val="00164285"/>
    <w:rsid w:val="00164925"/>
    <w:rsid w:val="00167EB4"/>
    <w:rsid w:val="001700B9"/>
    <w:rsid w:val="0017068C"/>
    <w:rsid w:val="001723BD"/>
    <w:rsid w:val="00173298"/>
    <w:rsid w:val="00174D2E"/>
    <w:rsid w:val="0018035C"/>
    <w:rsid w:val="00182F6D"/>
    <w:rsid w:val="00185C62"/>
    <w:rsid w:val="001907CA"/>
    <w:rsid w:val="00193997"/>
    <w:rsid w:val="00194949"/>
    <w:rsid w:val="0019595E"/>
    <w:rsid w:val="001A0219"/>
    <w:rsid w:val="001A2B59"/>
    <w:rsid w:val="001A3659"/>
    <w:rsid w:val="001A4619"/>
    <w:rsid w:val="001B05D1"/>
    <w:rsid w:val="001B14B3"/>
    <w:rsid w:val="001B3749"/>
    <w:rsid w:val="001B48CB"/>
    <w:rsid w:val="001B5C75"/>
    <w:rsid w:val="001B626C"/>
    <w:rsid w:val="001B6D5B"/>
    <w:rsid w:val="001C4FC7"/>
    <w:rsid w:val="001D03BE"/>
    <w:rsid w:val="001D0FFD"/>
    <w:rsid w:val="001D6876"/>
    <w:rsid w:val="001D6C1C"/>
    <w:rsid w:val="001D705A"/>
    <w:rsid w:val="001D7D6D"/>
    <w:rsid w:val="001E08B2"/>
    <w:rsid w:val="001E3028"/>
    <w:rsid w:val="001E3A92"/>
    <w:rsid w:val="001E6170"/>
    <w:rsid w:val="001E6DE1"/>
    <w:rsid w:val="001F2D42"/>
    <w:rsid w:val="001F4FA3"/>
    <w:rsid w:val="001F61AF"/>
    <w:rsid w:val="001F762B"/>
    <w:rsid w:val="0020746D"/>
    <w:rsid w:val="0021081A"/>
    <w:rsid w:val="0021645D"/>
    <w:rsid w:val="002225ED"/>
    <w:rsid w:val="002301D2"/>
    <w:rsid w:val="00232B22"/>
    <w:rsid w:val="00232F43"/>
    <w:rsid w:val="00235745"/>
    <w:rsid w:val="002367C6"/>
    <w:rsid w:val="00241A79"/>
    <w:rsid w:val="002423A8"/>
    <w:rsid w:val="0024329E"/>
    <w:rsid w:val="00245690"/>
    <w:rsid w:val="00245734"/>
    <w:rsid w:val="00251C7D"/>
    <w:rsid w:val="0025623C"/>
    <w:rsid w:val="00256618"/>
    <w:rsid w:val="002578EA"/>
    <w:rsid w:val="002603CE"/>
    <w:rsid w:val="0026073E"/>
    <w:rsid w:val="002663C1"/>
    <w:rsid w:val="002667C7"/>
    <w:rsid w:val="002675EF"/>
    <w:rsid w:val="00274AB0"/>
    <w:rsid w:val="00274C0C"/>
    <w:rsid w:val="00276E01"/>
    <w:rsid w:val="00276F57"/>
    <w:rsid w:val="00277034"/>
    <w:rsid w:val="00277053"/>
    <w:rsid w:val="002808B4"/>
    <w:rsid w:val="00280D0E"/>
    <w:rsid w:val="0028469A"/>
    <w:rsid w:val="002850E5"/>
    <w:rsid w:val="00285CDB"/>
    <w:rsid w:val="0029221A"/>
    <w:rsid w:val="002A065B"/>
    <w:rsid w:val="002A1A5B"/>
    <w:rsid w:val="002A3365"/>
    <w:rsid w:val="002A4154"/>
    <w:rsid w:val="002A7BDF"/>
    <w:rsid w:val="002B04BA"/>
    <w:rsid w:val="002B0815"/>
    <w:rsid w:val="002B3808"/>
    <w:rsid w:val="002B4E7D"/>
    <w:rsid w:val="002B6A09"/>
    <w:rsid w:val="002C0714"/>
    <w:rsid w:val="002C27EC"/>
    <w:rsid w:val="002C4BAD"/>
    <w:rsid w:val="002D2E9F"/>
    <w:rsid w:val="002D3B1D"/>
    <w:rsid w:val="002D4293"/>
    <w:rsid w:val="002D5913"/>
    <w:rsid w:val="002E00E6"/>
    <w:rsid w:val="002E0275"/>
    <w:rsid w:val="002E2CF7"/>
    <w:rsid w:val="002E3EED"/>
    <w:rsid w:val="002E41E4"/>
    <w:rsid w:val="002E57E9"/>
    <w:rsid w:val="002E6F1C"/>
    <w:rsid w:val="002E7671"/>
    <w:rsid w:val="002F33B2"/>
    <w:rsid w:val="002F4441"/>
    <w:rsid w:val="002F5851"/>
    <w:rsid w:val="00302814"/>
    <w:rsid w:val="0030738F"/>
    <w:rsid w:val="00311925"/>
    <w:rsid w:val="00313A03"/>
    <w:rsid w:val="0031404C"/>
    <w:rsid w:val="00322DD1"/>
    <w:rsid w:val="00323087"/>
    <w:rsid w:val="003237A4"/>
    <w:rsid w:val="00326C3B"/>
    <w:rsid w:val="003272DD"/>
    <w:rsid w:val="003307C1"/>
    <w:rsid w:val="003318A3"/>
    <w:rsid w:val="00334543"/>
    <w:rsid w:val="00335D75"/>
    <w:rsid w:val="00336614"/>
    <w:rsid w:val="00342A8C"/>
    <w:rsid w:val="0034708C"/>
    <w:rsid w:val="00351AD1"/>
    <w:rsid w:val="00353FF8"/>
    <w:rsid w:val="003543A2"/>
    <w:rsid w:val="0035443E"/>
    <w:rsid w:val="00356471"/>
    <w:rsid w:val="00357041"/>
    <w:rsid w:val="003610F9"/>
    <w:rsid w:val="0036431A"/>
    <w:rsid w:val="00364970"/>
    <w:rsid w:val="00364CDE"/>
    <w:rsid w:val="00365F67"/>
    <w:rsid w:val="003661D1"/>
    <w:rsid w:val="003663BF"/>
    <w:rsid w:val="00367E84"/>
    <w:rsid w:val="0037079A"/>
    <w:rsid w:val="0037606E"/>
    <w:rsid w:val="00381B13"/>
    <w:rsid w:val="003822D2"/>
    <w:rsid w:val="00383AFF"/>
    <w:rsid w:val="003870F8"/>
    <w:rsid w:val="003918D4"/>
    <w:rsid w:val="00391F84"/>
    <w:rsid w:val="00394AD5"/>
    <w:rsid w:val="003A2434"/>
    <w:rsid w:val="003A26EA"/>
    <w:rsid w:val="003A3339"/>
    <w:rsid w:val="003A785B"/>
    <w:rsid w:val="003B132D"/>
    <w:rsid w:val="003B27A8"/>
    <w:rsid w:val="003B6739"/>
    <w:rsid w:val="003B696A"/>
    <w:rsid w:val="003B7601"/>
    <w:rsid w:val="003C321C"/>
    <w:rsid w:val="003C6607"/>
    <w:rsid w:val="003C7BCA"/>
    <w:rsid w:val="003D0FF4"/>
    <w:rsid w:val="003D12EA"/>
    <w:rsid w:val="003D36DA"/>
    <w:rsid w:val="003D3C16"/>
    <w:rsid w:val="003D7117"/>
    <w:rsid w:val="003E0155"/>
    <w:rsid w:val="003E0C00"/>
    <w:rsid w:val="003E0CEA"/>
    <w:rsid w:val="003E48F2"/>
    <w:rsid w:val="003E5DBD"/>
    <w:rsid w:val="003F2623"/>
    <w:rsid w:val="003F6F17"/>
    <w:rsid w:val="004001DE"/>
    <w:rsid w:val="004018A3"/>
    <w:rsid w:val="004073E0"/>
    <w:rsid w:val="004104ED"/>
    <w:rsid w:val="00410BAE"/>
    <w:rsid w:val="004121A8"/>
    <w:rsid w:val="0041311A"/>
    <w:rsid w:val="00415B7E"/>
    <w:rsid w:val="00415F3D"/>
    <w:rsid w:val="00416007"/>
    <w:rsid w:val="00426EAA"/>
    <w:rsid w:val="00430C12"/>
    <w:rsid w:val="00430CCA"/>
    <w:rsid w:val="0043177B"/>
    <w:rsid w:val="00432C18"/>
    <w:rsid w:val="00433712"/>
    <w:rsid w:val="00440519"/>
    <w:rsid w:val="00444D26"/>
    <w:rsid w:val="00444E33"/>
    <w:rsid w:val="00446C87"/>
    <w:rsid w:val="004500A4"/>
    <w:rsid w:val="00450310"/>
    <w:rsid w:val="00452F15"/>
    <w:rsid w:val="00454229"/>
    <w:rsid w:val="00454C31"/>
    <w:rsid w:val="004563E4"/>
    <w:rsid w:val="004606C7"/>
    <w:rsid w:val="0046097C"/>
    <w:rsid w:val="00460C1F"/>
    <w:rsid w:val="00461A6F"/>
    <w:rsid w:val="0046642A"/>
    <w:rsid w:val="0047125C"/>
    <w:rsid w:val="004724A1"/>
    <w:rsid w:val="004727F5"/>
    <w:rsid w:val="00473E9D"/>
    <w:rsid w:val="004801C6"/>
    <w:rsid w:val="00480314"/>
    <w:rsid w:val="0048035F"/>
    <w:rsid w:val="0048190F"/>
    <w:rsid w:val="00485F4C"/>
    <w:rsid w:val="0049066F"/>
    <w:rsid w:val="0049130E"/>
    <w:rsid w:val="00492904"/>
    <w:rsid w:val="0049381A"/>
    <w:rsid w:val="00495D50"/>
    <w:rsid w:val="00496FD7"/>
    <w:rsid w:val="004A1E5D"/>
    <w:rsid w:val="004A3380"/>
    <w:rsid w:val="004A3ED9"/>
    <w:rsid w:val="004A4420"/>
    <w:rsid w:val="004A6779"/>
    <w:rsid w:val="004A7CE8"/>
    <w:rsid w:val="004B3337"/>
    <w:rsid w:val="004B33FD"/>
    <w:rsid w:val="004B3413"/>
    <w:rsid w:val="004B5991"/>
    <w:rsid w:val="004B6B38"/>
    <w:rsid w:val="004C06F6"/>
    <w:rsid w:val="004C172A"/>
    <w:rsid w:val="004C201A"/>
    <w:rsid w:val="004C3C75"/>
    <w:rsid w:val="004C3D01"/>
    <w:rsid w:val="004C447B"/>
    <w:rsid w:val="004D14B4"/>
    <w:rsid w:val="004D26D6"/>
    <w:rsid w:val="004D2F9A"/>
    <w:rsid w:val="004D422E"/>
    <w:rsid w:val="004D7D6B"/>
    <w:rsid w:val="004E0097"/>
    <w:rsid w:val="004E1744"/>
    <w:rsid w:val="004E3211"/>
    <w:rsid w:val="004E3FFD"/>
    <w:rsid w:val="004E798D"/>
    <w:rsid w:val="004F12D1"/>
    <w:rsid w:val="004F328A"/>
    <w:rsid w:val="004F517C"/>
    <w:rsid w:val="004F72AE"/>
    <w:rsid w:val="004F7715"/>
    <w:rsid w:val="00503753"/>
    <w:rsid w:val="00503E09"/>
    <w:rsid w:val="00504607"/>
    <w:rsid w:val="00506703"/>
    <w:rsid w:val="005078E2"/>
    <w:rsid w:val="005144DA"/>
    <w:rsid w:val="00516E31"/>
    <w:rsid w:val="00523561"/>
    <w:rsid w:val="005260D0"/>
    <w:rsid w:val="00531CEB"/>
    <w:rsid w:val="0053259D"/>
    <w:rsid w:val="00533959"/>
    <w:rsid w:val="005358A3"/>
    <w:rsid w:val="00536590"/>
    <w:rsid w:val="0054194B"/>
    <w:rsid w:val="00544382"/>
    <w:rsid w:val="005453BB"/>
    <w:rsid w:val="00550A1B"/>
    <w:rsid w:val="00551F4C"/>
    <w:rsid w:val="005561E6"/>
    <w:rsid w:val="00556EAC"/>
    <w:rsid w:val="00557C29"/>
    <w:rsid w:val="00561260"/>
    <w:rsid w:val="00561795"/>
    <w:rsid w:val="005621B1"/>
    <w:rsid w:val="00563ACD"/>
    <w:rsid w:val="0056704B"/>
    <w:rsid w:val="00571900"/>
    <w:rsid w:val="00572A1E"/>
    <w:rsid w:val="005758C8"/>
    <w:rsid w:val="00575E37"/>
    <w:rsid w:val="00582990"/>
    <w:rsid w:val="0058407D"/>
    <w:rsid w:val="005858DF"/>
    <w:rsid w:val="00585DC9"/>
    <w:rsid w:val="00590A20"/>
    <w:rsid w:val="005917B3"/>
    <w:rsid w:val="00593104"/>
    <w:rsid w:val="00594CA8"/>
    <w:rsid w:val="00597D29"/>
    <w:rsid w:val="005A0329"/>
    <w:rsid w:val="005A47A5"/>
    <w:rsid w:val="005A53E1"/>
    <w:rsid w:val="005A7A6A"/>
    <w:rsid w:val="005B4EEC"/>
    <w:rsid w:val="005C2FE6"/>
    <w:rsid w:val="005C5040"/>
    <w:rsid w:val="005C5532"/>
    <w:rsid w:val="005C6C38"/>
    <w:rsid w:val="005C72D2"/>
    <w:rsid w:val="005C7667"/>
    <w:rsid w:val="005C7A18"/>
    <w:rsid w:val="005C7C44"/>
    <w:rsid w:val="005D01D6"/>
    <w:rsid w:val="005D0530"/>
    <w:rsid w:val="005D06E6"/>
    <w:rsid w:val="005D44BC"/>
    <w:rsid w:val="005D731B"/>
    <w:rsid w:val="005D73D3"/>
    <w:rsid w:val="005D7CC2"/>
    <w:rsid w:val="005E016B"/>
    <w:rsid w:val="005E1E84"/>
    <w:rsid w:val="005E4F08"/>
    <w:rsid w:val="005E57A4"/>
    <w:rsid w:val="00600193"/>
    <w:rsid w:val="00607215"/>
    <w:rsid w:val="00614111"/>
    <w:rsid w:val="00614792"/>
    <w:rsid w:val="00614B26"/>
    <w:rsid w:val="006221FF"/>
    <w:rsid w:val="006237A8"/>
    <w:rsid w:val="00624819"/>
    <w:rsid w:val="00625DD5"/>
    <w:rsid w:val="00626670"/>
    <w:rsid w:val="00627DD7"/>
    <w:rsid w:val="00630C7F"/>
    <w:rsid w:val="00631B1E"/>
    <w:rsid w:val="0063387B"/>
    <w:rsid w:val="006351F2"/>
    <w:rsid w:val="00641D2F"/>
    <w:rsid w:val="00643B2A"/>
    <w:rsid w:val="00647BA6"/>
    <w:rsid w:val="00656389"/>
    <w:rsid w:val="006564F5"/>
    <w:rsid w:val="00657A93"/>
    <w:rsid w:val="0066272D"/>
    <w:rsid w:val="006660DC"/>
    <w:rsid w:val="00670250"/>
    <w:rsid w:val="006702F0"/>
    <w:rsid w:val="0067232A"/>
    <w:rsid w:val="0067476D"/>
    <w:rsid w:val="0067484D"/>
    <w:rsid w:val="00675DAE"/>
    <w:rsid w:val="00675FCD"/>
    <w:rsid w:val="00676BAB"/>
    <w:rsid w:val="00677DB3"/>
    <w:rsid w:val="00683702"/>
    <w:rsid w:val="0068542E"/>
    <w:rsid w:val="00690575"/>
    <w:rsid w:val="00692096"/>
    <w:rsid w:val="006929D8"/>
    <w:rsid w:val="006A0775"/>
    <w:rsid w:val="006A47B3"/>
    <w:rsid w:val="006B0CDD"/>
    <w:rsid w:val="006B4063"/>
    <w:rsid w:val="006B47C1"/>
    <w:rsid w:val="006B5182"/>
    <w:rsid w:val="006B5515"/>
    <w:rsid w:val="006B6042"/>
    <w:rsid w:val="006B6DDE"/>
    <w:rsid w:val="006B7B36"/>
    <w:rsid w:val="006B7CF8"/>
    <w:rsid w:val="006C023F"/>
    <w:rsid w:val="006C1E03"/>
    <w:rsid w:val="006C5703"/>
    <w:rsid w:val="006C5B26"/>
    <w:rsid w:val="006D285A"/>
    <w:rsid w:val="006D66E1"/>
    <w:rsid w:val="006D678D"/>
    <w:rsid w:val="006E0382"/>
    <w:rsid w:val="006E4380"/>
    <w:rsid w:val="006E6003"/>
    <w:rsid w:val="006E666A"/>
    <w:rsid w:val="006E7114"/>
    <w:rsid w:val="006E77BA"/>
    <w:rsid w:val="006F19A2"/>
    <w:rsid w:val="006F711B"/>
    <w:rsid w:val="007007EB"/>
    <w:rsid w:val="00713F29"/>
    <w:rsid w:val="00724629"/>
    <w:rsid w:val="007266DB"/>
    <w:rsid w:val="0073255C"/>
    <w:rsid w:val="00733EB8"/>
    <w:rsid w:val="00734057"/>
    <w:rsid w:val="00734707"/>
    <w:rsid w:val="00734EE5"/>
    <w:rsid w:val="00736984"/>
    <w:rsid w:val="00741317"/>
    <w:rsid w:val="007416E6"/>
    <w:rsid w:val="00742DA2"/>
    <w:rsid w:val="00744966"/>
    <w:rsid w:val="00744B6D"/>
    <w:rsid w:val="007450DE"/>
    <w:rsid w:val="00746D70"/>
    <w:rsid w:val="00752C3F"/>
    <w:rsid w:val="00754CB1"/>
    <w:rsid w:val="007567E9"/>
    <w:rsid w:val="00756DCC"/>
    <w:rsid w:val="00763977"/>
    <w:rsid w:val="00763F2E"/>
    <w:rsid w:val="00764FD6"/>
    <w:rsid w:val="00771800"/>
    <w:rsid w:val="00772C20"/>
    <w:rsid w:val="00773852"/>
    <w:rsid w:val="00776185"/>
    <w:rsid w:val="007800C4"/>
    <w:rsid w:val="007832CB"/>
    <w:rsid w:val="00784DBA"/>
    <w:rsid w:val="00786326"/>
    <w:rsid w:val="00794A8E"/>
    <w:rsid w:val="00795D0C"/>
    <w:rsid w:val="0079601B"/>
    <w:rsid w:val="007A0324"/>
    <w:rsid w:val="007A0B20"/>
    <w:rsid w:val="007A0B69"/>
    <w:rsid w:val="007A14E2"/>
    <w:rsid w:val="007A2AAE"/>
    <w:rsid w:val="007A57B6"/>
    <w:rsid w:val="007A5F44"/>
    <w:rsid w:val="007A660F"/>
    <w:rsid w:val="007A6A91"/>
    <w:rsid w:val="007A7214"/>
    <w:rsid w:val="007B33A6"/>
    <w:rsid w:val="007B4954"/>
    <w:rsid w:val="007B77DA"/>
    <w:rsid w:val="007C6007"/>
    <w:rsid w:val="007C66CB"/>
    <w:rsid w:val="007D384B"/>
    <w:rsid w:val="007D59FA"/>
    <w:rsid w:val="007D5B76"/>
    <w:rsid w:val="007E6E7E"/>
    <w:rsid w:val="007E7905"/>
    <w:rsid w:val="007F0D2A"/>
    <w:rsid w:val="007F135B"/>
    <w:rsid w:val="007F2571"/>
    <w:rsid w:val="007F3EE5"/>
    <w:rsid w:val="007F7A71"/>
    <w:rsid w:val="007F7F88"/>
    <w:rsid w:val="00800189"/>
    <w:rsid w:val="008032C2"/>
    <w:rsid w:val="0080346F"/>
    <w:rsid w:val="00805D00"/>
    <w:rsid w:val="0080664F"/>
    <w:rsid w:val="00811021"/>
    <w:rsid w:val="00813006"/>
    <w:rsid w:val="008176D4"/>
    <w:rsid w:val="00822147"/>
    <w:rsid w:val="00823990"/>
    <w:rsid w:val="008265D6"/>
    <w:rsid w:val="0083082C"/>
    <w:rsid w:val="00831ABB"/>
    <w:rsid w:val="008334B6"/>
    <w:rsid w:val="008342FA"/>
    <w:rsid w:val="00836CB0"/>
    <w:rsid w:val="0084074A"/>
    <w:rsid w:val="0084135F"/>
    <w:rsid w:val="008472DF"/>
    <w:rsid w:val="008545E0"/>
    <w:rsid w:val="00860C8D"/>
    <w:rsid w:val="00861791"/>
    <w:rsid w:val="00865F03"/>
    <w:rsid w:val="00867180"/>
    <w:rsid w:val="00867C5B"/>
    <w:rsid w:val="00867F7F"/>
    <w:rsid w:val="00870C6C"/>
    <w:rsid w:val="00873BF5"/>
    <w:rsid w:val="00874913"/>
    <w:rsid w:val="00877EB6"/>
    <w:rsid w:val="00881C31"/>
    <w:rsid w:val="008831C0"/>
    <w:rsid w:val="00885635"/>
    <w:rsid w:val="008858D3"/>
    <w:rsid w:val="00896AB7"/>
    <w:rsid w:val="008A4A45"/>
    <w:rsid w:val="008B156B"/>
    <w:rsid w:val="008B521A"/>
    <w:rsid w:val="008B52C6"/>
    <w:rsid w:val="008C69FB"/>
    <w:rsid w:val="008D2A01"/>
    <w:rsid w:val="008D2DBA"/>
    <w:rsid w:val="008E10F4"/>
    <w:rsid w:val="008E35BA"/>
    <w:rsid w:val="008E4A77"/>
    <w:rsid w:val="008F52F8"/>
    <w:rsid w:val="00904C91"/>
    <w:rsid w:val="0090571A"/>
    <w:rsid w:val="00906855"/>
    <w:rsid w:val="00911481"/>
    <w:rsid w:val="00917771"/>
    <w:rsid w:val="0092522D"/>
    <w:rsid w:val="009258F8"/>
    <w:rsid w:val="00927C58"/>
    <w:rsid w:val="00927DBD"/>
    <w:rsid w:val="00930634"/>
    <w:rsid w:val="00935CCF"/>
    <w:rsid w:val="00937445"/>
    <w:rsid w:val="0094566C"/>
    <w:rsid w:val="00945EC7"/>
    <w:rsid w:val="009464FA"/>
    <w:rsid w:val="00951E4D"/>
    <w:rsid w:val="00952C46"/>
    <w:rsid w:val="00952DD1"/>
    <w:rsid w:val="0095357A"/>
    <w:rsid w:val="00954552"/>
    <w:rsid w:val="009557F3"/>
    <w:rsid w:val="00960A16"/>
    <w:rsid w:val="00961E4D"/>
    <w:rsid w:val="00962637"/>
    <w:rsid w:val="00963541"/>
    <w:rsid w:val="00963AAC"/>
    <w:rsid w:val="00964877"/>
    <w:rsid w:val="00965D59"/>
    <w:rsid w:val="00967039"/>
    <w:rsid w:val="009705AF"/>
    <w:rsid w:val="00972228"/>
    <w:rsid w:val="009723DF"/>
    <w:rsid w:val="009725DC"/>
    <w:rsid w:val="009728A7"/>
    <w:rsid w:val="00974AAC"/>
    <w:rsid w:val="00980AEF"/>
    <w:rsid w:val="00981D1D"/>
    <w:rsid w:val="00981E72"/>
    <w:rsid w:val="009854CD"/>
    <w:rsid w:val="00986C0F"/>
    <w:rsid w:val="00987720"/>
    <w:rsid w:val="00987875"/>
    <w:rsid w:val="009940AA"/>
    <w:rsid w:val="009950C7"/>
    <w:rsid w:val="009A0A49"/>
    <w:rsid w:val="009A0ED6"/>
    <w:rsid w:val="009A3311"/>
    <w:rsid w:val="009A39AF"/>
    <w:rsid w:val="009A4485"/>
    <w:rsid w:val="009A5797"/>
    <w:rsid w:val="009A586D"/>
    <w:rsid w:val="009B01F5"/>
    <w:rsid w:val="009B0707"/>
    <w:rsid w:val="009B32FC"/>
    <w:rsid w:val="009B385D"/>
    <w:rsid w:val="009B4BBE"/>
    <w:rsid w:val="009C1CFF"/>
    <w:rsid w:val="009C219B"/>
    <w:rsid w:val="009C7CFD"/>
    <w:rsid w:val="009D0EF9"/>
    <w:rsid w:val="009D10A6"/>
    <w:rsid w:val="009D1EBC"/>
    <w:rsid w:val="009D650B"/>
    <w:rsid w:val="009D66B2"/>
    <w:rsid w:val="009E1DAC"/>
    <w:rsid w:val="009E5333"/>
    <w:rsid w:val="009E58E7"/>
    <w:rsid w:val="009E6D89"/>
    <w:rsid w:val="009E70D9"/>
    <w:rsid w:val="009E777A"/>
    <w:rsid w:val="009E7BCA"/>
    <w:rsid w:val="009F1987"/>
    <w:rsid w:val="009F48A8"/>
    <w:rsid w:val="009F5190"/>
    <w:rsid w:val="009F677E"/>
    <w:rsid w:val="00A00D87"/>
    <w:rsid w:val="00A03E7C"/>
    <w:rsid w:val="00A0442C"/>
    <w:rsid w:val="00A04746"/>
    <w:rsid w:val="00A05D84"/>
    <w:rsid w:val="00A065AC"/>
    <w:rsid w:val="00A10433"/>
    <w:rsid w:val="00A12446"/>
    <w:rsid w:val="00A13C17"/>
    <w:rsid w:val="00A13EA3"/>
    <w:rsid w:val="00A163A4"/>
    <w:rsid w:val="00A17A1A"/>
    <w:rsid w:val="00A220A5"/>
    <w:rsid w:val="00A24EA9"/>
    <w:rsid w:val="00A30687"/>
    <w:rsid w:val="00A307FB"/>
    <w:rsid w:val="00A327B9"/>
    <w:rsid w:val="00A3356E"/>
    <w:rsid w:val="00A3465E"/>
    <w:rsid w:val="00A42137"/>
    <w:rsid w:val="00A44E99"/>
    <w:rsid w:val="00A51C95"/>
    <w:rsid w:val="00A51DE2"/>
    <w:rsid w:val="00A5268D"/>
    <w:rsid w:val="00A52AA8"/>
    <w:rsid w:val="00A54F1F"/>
    <w:rsid w:val="00A55198"/>
    <w:rsid w:val="00A60E62"/>
    <w:rsid w:val="00A618E3"/>
    <w:rsid w:val="00A62D4E"/>
    <w:rsid w:val="00A63138"/>
    <w:rsid w:val="00A64323"/>
    <w:rsid w:val="00A644DC"/>
    <w:rsid w:val="00A65E53"/>
    <w:rsid w:val="00A71385"/>
    <w:rsid w:val="00A74658"/>
    <w:rsid w:val="00A74D45"/>
    <w:rsid w:val="00A75817"/>
    <w:rsid w:val="00A801B4"/>
    <w:rsid w:val="00A81980"/>
    <w:rsid w:val="00A833A0"/>
    <w:rsid w:val="00A8609E"/>
    <w:rsid w:val="00A87374"/>
    <w:rsid w:val="00A95915"/>
    <w:rsid w:val="00A96767"/>
    <w:rsid w:val="00A9697F"/>
    <w:rsid w:val="00A97656"/>
    <w:rsid w:val="00AA01CE"/>
    <w:rsid w:val="00AA1BA7"/>
    <w:rsid w:val="00AA2008"/>
    <w:rsid w:val="00AA2993"/>
    <w:rsid w:val="00AA2EE8"/>
    <w:rsid w:val="00AA642C"/>
    <w:rsid w:val="00AB2509"/>
    <w:rsid w:val="00AB2817"/>
    <w:rsid w:val="00AC30F4"/>
    <w:rsid w:val="00AC58FE"/>
    <w:rsid w:val="00AC7FC9"/>
    <w:rsid w:val="00AD1772"/>
    <w:rsid w:val="00AD343A"/>
    <w:rsid w:val="00AE6390"/>
    <w:rsid w:val="00AF1214"/>
    <w:rsid w:val="00AF14A1"/>
    <w:rsid w:val="00AF3D3E"/>
    <w:rsid w:val="00AF404A"/>
    <w:rsid w:val="00AF6683"/>
    <w:rsid w:val="00B02AD3"/>
    <w:rsid w:val="00B02E31"/>
    <w:rsid w:val="00B111C8"/>
    <w:rsid w:val="00B115B3"/>
    <w:rsid w:val="00B1222F"/>
    <w:rsid w:val="00B13807"/>
    <w:rsid w:val="00B14158"/>
    <w:rsid w:val="00B17198"/>
    <w:rsid w:val="00B22FF6"/>
    <w:rsid w:val="00B2537E"/>
    <w:rsid w:val="00B2554F"/>
    <w:rsid w:val="00B2753A"/>
    <w:rsid w:val="00B301D6"/>
    <w:rsid w:val="00B315EA"/>
    <w:rsid w:val="00B3341C"/>
    <w:rsid w:val="00B33C1B"/>
    <w:rsid w:val="00B33CBE"/>
    <w:rsid w:val="00B3578E"/>
    <w:rsid w:val="00B40B61"/>
    <w:rsid w:val="00B42F33"/>
    <w:rsid w:val="00B43D4D"/>
    <w:rsid w:val="00B44D3D"/>
    <w:rsid w:val="00B5780B"/>
    <w:rsid w:val="00B57E40"/>
    <w:rsid w:val="00B6255D"/>
    <w:rsid w:val="00B65415"/>
    <w:rsid w:val="00B67450"/>
    <w:rsid w:val="00B7131F"/>
    <w:rsid w:val="00B76C53"/>
    <w:rsid w:val="00B803E3"/>
    <w:rsid w:val="00B80470"/>
    <w:rsid w:val="00B8161A"/>
    <w:rsid w:val="00B818A9"/>
    <w:rsid w:val="00B82551"/>
    <w:rsid w:val="00B83315"/>
    <w:rsid w:val="00B83834"/>
    <w:rsid w:val="00B91DAF"/>
    <w:rsid w:val="00B92763"/>
    <w:rsid w:val="00B968B6"/>
    <w:rsid w:val="00B96A08"/>
    <w:rsid w:val="00B96BAC"/>
    <w:rsid w:val="00B9721B"/>
    <w:rsid w:val="00BA1680"/>
    <w:rsid w:val="00BA1997"/>
    <w:rsid w:val="00BA2F1E"/>
    <w:rsid w:val="00BA556A"/>
    <w:rsid w:val="00BB21D5"/>
    <w:rsid w:val="00BB568B"/>
    <w:rsid w:val="00BB790C"/>
    <w:rsid w:val="00BB7F30"/>
    <w:rsid w:val="00BC3BA5"/>
    <w:rsid w:val="00BC3C13"/>
    <w:rsid w:val="00BC5A0B"/>
    <w:rsid w:val="00BD4361"/>
    <w:rsid w:val="00BE0A86"/>
    <w:rsid w:val="00BE28DC"/>
    <w:rsid w:val="00BE337F"/>
    <w:rsid w:val="00BE3FB2"/>
    <w:rsid w:val="00BE707B"/>
    <w:rsid w:val="00BF073B"/>
    <w:rsid w:val="00BF29ED"/>
    <w:rsid w:val="00BF53B8"/>
    <w:rsid w:val="00C01353"/>
    <w:rsid w:val="00C03997"/>
    <w:rsid w:val="00C04127"/>
    <w:rsid w:val="00C079D2"/>
    <w:rsid w:val="00C131DA"/>
    <w:rsid w:val="00C13283"/>
    <w:rsid w:val="00C14593"/>
    <w:rsid w:val="00C15C7E"/>
    <w:rsid w:val="00C20168"/>
    <w:rsid w:val="00C21BBD"/>
    <w:rsid w:val="00C2432F"/>
    <w:rsid w:val="00C245F3"/>
    <w:rsid w:val="00C25944"/>
    <w:rsid w:val="00C278FD"/>
    <w:rsid w:val="00C350D5"/>
    <w:rsid w:val="00C3560F"/>
    <w:rsid w:val="00C40741"/>
    <w:rsid w:val="00C44936"/>
    <w:rsid w:val="00C4792D"/>
    <w:rsid w:val="00C47EB7"/>
    <w:rsid w:val="00C50FD8"/>
    <w:rsid w:val="00C5350A"/>
    <w:rsid w:val="00C54966"/>
    <w:rsid w:val="00C60032"/>
    <w:rsid w:val="00C600AE"/>
    <w:rsid w:val="00C63D4D"/>
    <w:rsid w:val="00C70C5F"/>
    <w:rsid w:val="00C71354"/>
    <w:rsid w:val="00C740B3"/>
    <w:rsid w:val="00C75DC4"/>
    <w:rsid w:val="00C77BFA"/>
    <w:rsid w:val="00C808AD"/>
    <w:rsid w:val="00C81614"/>
    <w:rsid w:val="00C8200F"/>
    <w:rsid w:val="00C825AF"/>
    <w:rsid w:val="00C85B9A"/>
    <w:rsid w:val="00C87255"/>
    <w:rsid w:val="00C94933"/>
    <w:rsid w:val="00CA00CF"/>
    <w:rsid w:val="00CA2152"/>
    <w:rsid w:val="00CA486E"/>
    <w:rsid w:val="00CA4BFC"/>
    <w:rsid w:val="00CA515C"/>
    <w:rsid w:val="00CA5477"/>
    <w:rsid w:val="00CB3DDB"/>
    <w:rsid w:val="00CB3FEF"/>
    <w:rsid w:val="00CC5621"/>
    <w:rsid w:val="00CC5882"/>
    <w:rsid w:val="00CC5FE3"/>
    <w:rsid w:val="00CC7294"/>
    <w:rsid w:val="00CD054B"/>
    <w:rsid w:val="00CD11B5"/>
    <w:rsid w:val="00CD1F59"/>
    <w:rsid w:val="00CD6C31"/>
    <w:rsid w:val="00CE006F"/>
    <w:rsid w:val="00CE440D"/>
    <w:rsid w:val="00CE747F"/>
    <w:rsid w:val="00CF24FB"/>
    <w:rsid w:val="00CF4DEF"/>
    <w:rsid w:val="00CF7809"/>
    <w:rsid w:val="00D113F3"/>
    <w:rsid w:val="00D12B18"/>
    <w:rsid w:val="00D1381D"/>
    <w:rsid w:val="00D13E65"/>
    <w:rsid w:val="00D1516E"/>
    <w:rsid w:val="00D15307"/>
    <w:rsid w:val="00D16887"/>
    <w:rsid w:val="00D1730A"/>
    <w:rsid w:val="00D17D0E"/>
    <w:rsid w:val="00D17EA6"/>
    <w:rsid w:val="00D20C0C"/>
    <w:rsid w:val="00D20FD8"/>
    <w:rsid w:val="00D23F08"/>
    <w:rsid w:val="00D243BB"/>
    <w:rsid w:val="00D3167C"/>
    <w:rsid w:val="00D316FB"/>
    <w:rsid w:val="00D33EAD"/>
    <w:rsid w:val="00D36EFB"/>
    <w:rsid w:val="00D519C7"/>
    <w:rsid w:val="00D52F72"/>
    <w:rsid w:val="00D5371B"/>
    <w:rsid w:val="00D55C64"/>
    <w:rsid w:val="00D60EC7"/>
    <w:rsid w:val="00D618DF"/>
    <w:rsid w:val="00D61E2C"/>
    <w:rsid w:val="00D62E6B"/>
    <w:rsid w:val="00D666E7"/>
    <w:rsid w:val="00D70018"/>
    <w:rsid w:val="00D707B1"/>
    <w:rsid w:val="00D71C19"/>
    <w:rsid w:val="00D71DF7"/>
    <w:rsid w:val="00D74244"/>
    <w:rsid w:val="00D74DBC"/>
    <w:rsid w:val="00D77ECB"/>
    <w:rsid w:val="00D818CD"/>
    <w:rsid w:val="00D825F7"/>
    <w:rsid w:val="00D82EB1"/>
    <w:rsid w:val="00D85C8C"/>
    <w:rsid w:val="00D873B5"/>
    <w:rsid w:val="00D9659B"/>
    <w:rsid w:val="00DA13BC"/>
    <w:rsid w:val="00DA238D"/>
    <w:rsid w:val="00DA269F"/>
    <w:rsid w:val="00DA2992"/>
    <w:rsid w:val="00DA2B93"/>
    <w:rsid w:val="00DA7505"/>
    <w:rsid w:val="00DB0247"/>
    <w:rsid w:val="00DB0844"/>
    <w:rsid w:val="00DB3199"/>
    <w:rsid w:val="00DB68CD"/>
    <w:rsid w:val="00DB7187"/>
    <w:rsid w:val="00DC034D"/>
    <w:rsid w:val="00DC11FB"/>
    <w:rsid w:val="00DC1492"/>
    <w:rsid w:val="00DC1500"/>
    <w:rsid w:val="00DC157C"/>
    <w:rsid w:val="00DC355D"/>
    <w:rsid w:val="00DC63A3"/>
    <w:rsid w:val="00DC76BF"/>
    <w:rsid w:val="00DC7882"/>
    <w:rsid w:val="00DC7F44"/>
    <w:rsid w:val="00DD1516"/>
    <w:rsid w:val="00DE2AE5"/>
    <w:rsid w:val="00DE51F9"/>
    <w:rsid w:val="00DE5574"/>
    <w:rsid w:val="00DE78C7"/>
    <w:rsid w:val="00DF0125"/>
    <w:rsid w:val="00DF13C1"/>
    <w:rsid w:val="00DF2E82"/>
    <w:rsid w:val="00DF53E9"/>
    <w:rsid w:val="00DF6087"/>
    <w:rsid w:val="00E00C79"/>
    <w:rsid w:val="00E02589"/>
    <w:rsid w:val="00E035C7"/>
    <w:rsid w:val="00E07D98"/>
    <w:rsid w:val="00E121D1"/>
    <w:rsid w:val="00E14828"/>
    <w:rsid w:val="00E15163"/>
    <w:rsid w:val="00E151F7"/>
    <w:rsid w:val="00E1540F"/>
    <w:rsid w:val="00E17B23"/>
    <w:rsid w:val="00E244D4"/>
    <w:rsid w:val="00E25772"/>
    <w:rsid w:val="00E370DE"/>
    <w:rsid w:val="00E37103"/>
    <w:rsid w:val="00E372AE"/>
    <w:rsid w:val="00E4063C"/>
    <w:rsid w:val="00E40707"/>
    <w:rsid w:val="00E414BD"/>
    <w:rsid w:val="00E4290F"/>
    <w:rsid w:val="00E4354F"/>
    <w:rsid w:val="00E44EF9"/>
    <w:rsid w:val="00E45221"/>
    <w:rsid w:val="00E457DB"/>
    <w:rsid w:val="00E52501"/>
    <w:rsid w:val="00E553BD"/>
    <w:rsid w:val="00E56067"/>
    <w:rsid w:val="00E7054A"/>
    <w:rsid w:val="00E710D0"/>
    <w:rsid w:val="00E74261"/>
    <w:rsid w:val="00E747E5"/>
    <w:rsid w:val="00E803F9"/>
    <w:rsid w:val="00E80407"/>
    <w:rsid w:val="00E83BFF"/>
    <w:rsid w:val="00E8427E"/>
    <w:rsid w:val="00E844CE"/>
    <w:rsid w:val="00E869B8"/>
    <w:rsid w:val="00E86AA1"/>
    <w:rsid w:val="00E90DC0"/>
    <w:rsid w:val="00E9109E"/>
    <w:rsid w:val="00E9191B"/>
    <w:rsid w:val="00E9244E"/>
    <w:rsid w:val="00E95CBD"/>
    <w:rsid w:val="00E969D3"/>
    <w:rsid w:val="00EA11B7"/>
    <w:rsid w:val="00EA165A"/>
    <w:rsid w:val="00EA22FB"/>
    <w:rsid w:val="00EA3DD1"/>
    <w:rsid w:val="00EA6A27"/>
    <w:rsid w:val="00EA701E"/>
    <w:rsid w:val="00EA74E9"/>
    <w:rsid w:val="00EB00D7"/>
    <w:rsid w:val="00EB152C"/>
    <w:rsid w:val="00EB2F3B"/>
    <w:rsid w:val="00EB30AF"/>
    <w:rsid w:val="00EB4061"/>
    <w:rsid w:val="00EB5435"/>
    <w:rsid w:val="00EB5DE1"/>
    <w:rsid w:val="00EC0AC3"/>
    <w:rsid w:val="00EC1690"/>
    <w:rsid w:val="00EC2478"/>
    <w:rsid w:val="00EC3806"/>
    <w:rsid w:val="00EC587C"/>
    <w:rsid w:val="00EC7F52"/>
    <w:rsid w:val="00ED0AB9"/>
    <w:rsid w:val="00ED3A5F"/>
    <w:rsid w:val="00ED7202"/>
    <w:rsid w:val="00ED7A0E"/>
    <w:rsid w:val="00ED7D4B"/>
    <w:rsid w:val="00EE14FE"/>
    <w:rsid w:val="00EE3A78"/>
    <w:rsid w:val="00EE3B72"/>
    <w:rsid w:val="00EE5E63"/>
    <w:rsid w:val="00EF0E93"/>
    <w:rsid w:val="00EF18F7"/>
    <w:rsid w:val="00EF1D26"/>
    <w:rsid w:val="00EF2100"/>
    <w:rsid w:val="00F004FC"/>
    <w:rsid w:val="00F00516"/>
    <w:rsid w:val="00F03393"/>
    <w:rsid w:val="00F03612"/>
    <w:rsid w:val="00F04C37"/>
    <w:rsid w:val="00F0726D"/>
    <w:rsid w:val="00F13CE6"/>
    <w:rsid w:val="00F156B2"/>
    <w:rsid w:val="00F21CE5"/>
    <w:rsid w:val="00F24CF0"/>
    <w:rsid w:val="00F25AF3"/>
    <w:rsid w:val="00F268BB"/>
    <w:rsid w:val="00F27A9B"/>
    <w:rsid w:val="00F32007"/>
    <w:rsid w:val="00F33E5D"/>
    <w:rsid w:val="00F35E8B"/>
    <w:rsid w:val="00F37C0A"/>
    <w:rsid w:val="00F37D67"/>
    <w:rsid w:val="00F46FD1"/>
    <w:rsid w:val="00F47632"/>
    <w:rsid w:val="00F478FC"/>
    <w:rsid w:val="00F515D9"/>
    <w:rsid w:val="00F519A2"/>
    <w:rsid w:val="00F51D05"/>
    <w:rsid w:val="00F56804"/>
    <w:rsid w:val="00F5763A"/>
    <w:rsid w:val="00F57B0C"/>
    <w:rsid w:val="00F654E2"/>
    <w:rsid w:val="00F70986"/>
    <w:rsid w:val="00F70E58"/>
    <w:rsid w:val="00F72854"/>
    <w:rsid w:val="00F72B9A"/>
    <w:rsid w:val="00F72C97"/>
    <w:rsid w:val="00F803F9"/>
    <w:rsid w:val="00F843FD"/>
    <w:rsid w:val="00F84692"/>
    <w:rsid w:val="00F93544"/>
    <w:rsid w:val="00F937B3"/>
    <w:rsid w:val="00F93BBA"/>
    <w:rsid w:val="00F96A80"/>
    <w:rsid w:val="00F97B94"/>
    <w:rsid w:val="00F97CA8"/>
    <w:rsid w:val="00FA21AB"/>
    <w:rsid w:val="00FA2A58"/>
    <w:rsid w:val="00FA46EC"/>
    <w:rsid w:val="00FA4A65"/>
    <w:rsid w:val="00FB194A"/>
    <w:rsid w:val="00FB1E73"/>
    <w:rsid w:val="00FB2345"/>
    <w:rsid w:val="00FB241B"/>
    <w:rsid w:val="00FB7705"/>
    <w:rsid w:val="00FC0ED7"/>
    <w:rsid w:val="00FC312D"/>
    <w:rsid w:val="00FC3CC1"/>
    <w:rsid w:val="00FD1FBB"/>
    <w:rsid w:val="00FD65B3"/>
    <w:rsid w:val="00FD7399"/>
    <w:rsid w:val="00FE174B"/>
    <w:rsid w:val="00FE3C8F"/>
    <w:rsid w:val="00FE7D9C"/>
    <w:rsid w:val="00FF1075"/>
    <w:rsid w:val="00FF36D2"/>
    <w:rsid w:val="00FF403A"/>
    <w:rsid w:val="00FF5D02"/>
    <w:rsid w:val="00FF7225"/>
    <w:rsid w:val="798F197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2D7C4CF"/>
  <w15:docId w15:val="{3B0F3426-F354-4EAA-9D4B-7B3E7FA3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rsid w:val="00BF29ED"/>
    <w:pPr>
      <w:spacing w:line="276" w:lineRule="auto"/>
      <w:jc w:val="both"/>
    </w:pPr>
    <w:rPr>
      <w:rFonts w:ascii="Arial" w:eastAsia="Arial" w:hAnsi="Arial" w:cs="Arial"/>
      <w:lang w:val="en-AU"/>
    </w:rPr>
  </w:style>
  <w:style w:type="paragraph" w:styleId="Heading1">
    <w:name w:val="heading 1"/>
    <w:aliases w:val="Front Cover Heading"/>
    <w:basedOn w:val="Normal"/>
    <w:uiPriority w:val="1"/>
    <w:qFormat/>
    <w:rsid w:val="00276E01"/>
    <w:pPr>
      <w:tabs>
        <w:tab w:val="center" w:pos="5133"/>
      </w:tabs>
      <w:outlineLvl w:val="0"/>
    </w:pPr>
    <w:rPr>
      <w:color w:val="B6DDE8" w:themeColor="accent5" w:themeTint="66"/>
      <w:sz w:val="52"/>
      <w:szCs w:val="52"/>
    </w:rPr>
  </w:style>
  <w:style w:type="paragraph" w:styleId="Heading2">
    <w:name w:val="heading 2"/>
    <w:aliases w:val="1_Heading"/>
    <w:basedOn w:val="Normal"/>
    <w:link w:val="Heading2Char"/>
    <w:uiPriority w:val="1"/>
    <w:qFormat/>
    <w:rsid w:val="00A3465E"/>
    <w:pPr>
      <w:spacing w:before="257" w:after="240" w:line="360" w:lineRule="auto"/>
      <w:outlineLvl w:val="1"/>
    </w:pPr>
    <w:rPr>
      <w:bCs/>
      <w:color w:val="6F7C82"/>
      <w:sz w:val="36"/>
      <w:szCs w:val="14"/>
    </w:rPr>
  </w:style>
  <w:style w:type="paragraph" w:styleId="Heading3">
    <w:name w:val="heading 3"/>
    <w:aliases w:val="2_Heading"/>
    <w:basedOn w:val="Heading2"/>
    <w:link w:val="Heading3Char"/>
    <w:uiPriority w:val="1"/>
    <w:qFormat/>
    <w:rsid w:val="00A3465E"/>
    <w:pPr>
      <w:spacing w:before="377" w:after="120"/>
      <w:outlineLvl w:val="2"/>
    </w:pPr>
    <w:rPr>
      <w:color w:val="000000" w:themeColor="text1"/>
      <w:spacing w:val="-3"/>
      <w:sz w:val="28"/>
      <w:szCs w:val="22"/>
    </w:rPr>
  </w:style>
  <w:style w:type="paragraph" w:styleId="Heading4">
    <w:name w:val="heading 4"/>
    <w:aliases w:val="Figure Text"/>
    <w:basedOn w:val="BodyText"/>
    <w:next w:val="Normal"/>
    <w:link w:val="Heading4Char"/>
    <w:uiPriority w:val="9"/>
    <w:unhideWhenUsed/>
    <w:qFormat/>
    <w:rsid w:val="0083082C"/>
    <w:pPr>
      <w:spacing w:before="93"/>
      <w:ind w:left="3920" w:right="4257"/>
      <w:jc w:val="center"/>
      <w:outlineLvl w:val="3"/>
    </w:pPr>
    <w:rPr>
      <w:color w:val="82C341"/>
    </w:rPr>
  </w:style>
  <w:style w:type="paragraph" w:styleId="Heading5">
    <w:name w:val="heading 5"/>
    <w:aliases w:val="Heading 3 (Numbered)"/>
    <w:basedOn w:val="Heading3"/>
    <w:next w:val="Normal"/>
    <w:link w:val="Heading5Char"/>
    <w:uiPriority w:val="9"/>
    <w:unhideWhenUsed/>
    <w:rsid w:val="0003471F"/>
    <w:pPr>
      <w:numPr>
        <w:ilvl w:val="1"/>
        <w:numId w:val="2"/>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TOC3"/>
    <w:autoRedefine/>
    <w:uiPriority w:val="39"/>
    <w:rsid w:val="005D731B"/>
    <w:pPr>
      <w:spacing w:before="240" w:after="120"/>
    </w:pPr>
    <w:rPr>
      <w:rFonts w:cstheme="minorHAnsi"/>
      <w:bCs/>
      <w:szCs w:val="20"/>
    </w:rPr>
  </w:style>
  <w:style w:type="paragraph" w:styleId="TOC2">
    <w:name w:val="toc 2"/>
    <w:basedOn w:val="Normal"/>
    <w:uiPriority w:val="39"/>
    <w:rsid w:val="00ED7A0E"/>
    <w:pPr>
      <w:spacing w:before="120"/>
      <w:ind w:left="220"/>
    </w:pPr>
    <w:rPr>
      <w:rFonts w:cstheme="minorHAnsi"/>
      <w:iCs/>
      <w:szCs w:val="20"/>
    </w:rPr>
  </w:style>
  <w:style w:type="paragraph" w:styleId="BodyText">
    <w:name w:val="Body Text"/>
    <w:basedOn w:val="Normal"/>
    <w:uiPriority w:val="1"/>
    <w:qFormat/>
    <w:rsid w:val="009557F3"/>
    <w:pPr>
      <w:spacing w:before="49" w:after="240"/>
      <w:ind w:left="7" w:right="118" w:hanging="7"/>
      <w:jc w:val="left"/>
    </w:pPr>
  </w:style>
  <w:style w:type="paragraph" w:styleId="ListParagraph">
    <w:name w:val="List Paragraph"/>
    <w:aliases w:val="Dot Point List"/>
    <w:basedOn w:val="BodyText"/>
    <w:link w:val="ListParagraphChar"/>
    <w:uiPriority w:val="34"/>
    <w:qFormat/>
    <w:rsid w:val="00D17EA6"/>
    <w:pPr>
      <w:numPr>
        <w:numId w:val="1"/>
      </w:numPr>
      <w:spacing w:after="0" w:line="240" w:lineRule="auto"/>
    </w:pPr>
  </w:style>
  <w:style w:type="paragraph" w:customStyle="1" w:styleId="TableParagraph">
    <w:name w:val="Table Paragraph"/>
    <w:basedOn w:val="BodyText"/>
    <w:link w:val="TableParagraphChar"/>
    <w:uiPriority w:val="1"/>
    <w:qFormat/>
    <w:rsid w:val="00D85C8C"/>
  </w:style>
  <w:style w:type="character" w:styleId="Hyperlink">
    <w:name w:val="Hyperlink"/>
    <w:basedOn w:val="DefaultParagraphFont"/>
    <w:uiPriority w:val="99"/>
    <w:unhideWhenUsed/>
    <w:rsid w:val="00963AAC"/>
    <w:rPr>
      <w:color w:val="0000FF" w:themeColor="hyperlink"/>
      <w:u w:val="single"/>
    </w:rPr>
  </w:style>
  <w:style w:type="paragraph" w:customStyle="1" w:styleId="tNormal3b3a">
    <w:name w:val="tNormal_3b3a"/>
    <w:basedOn w:val="Normal"/>
    <w:rsid w:val="00963AAC"/>
    <w:pPr>
      <w:widowControl/>
      <w:autoSpaceDE/>
      <w:autoSpaceDN/>
      <w:spacing w:before="60" w:after="60"/>
    </w:pPr>
    <w:rPr>
      <w:rFonts w:ascii="Calibri" w:eastAsia="Times New Roman" w:hAnsi="Calibri" w:cs="Times New Roman"/>
      <w:sz w:val="20"/>
      <w:szCs w:val="24"/>
      <w:lang w:eastAsia="en-AU"/>
    </w:rPr>
  </w:style>
  <w:style w:type="paragraph" w:customStyle="1" w:styleId="tHeading3b3a">
    <w:name w:val="tHeading_3b3a"/>
    <w:basedOn w:val="Normal"/>
    <w:rsid w:val="00963AAC"/>
    <w:pPr>
      <w:keepNext/>
      <w:widowControl/>
      <w:autoSpaceDE/>
      <w:autoSpaceDN/>
      <w:spacing w:before="60" w:after="60"/>
    </w:pPr>
    <w:rPr>
      <w:rFonts w:ascii="Calibri" w:eastAsia="Times New Roman" w:hAnsi="Calibri" w:cs="Times New Roman"/>
      <w:b/>
      <w:color w:val="006DB7"/>
      <w:sz w:val="20"/>
      <w:szCs w:val="20"/>
      <w:lang w:eastAsia="en-AU"/>
    </w:rPr>
  </w:style>
  <w:style w:type="paragraph" w:styleId="Header">
    <w:name w:val="header"/>
    <w:basedOn w:val="Normal"/>
    <w:link w:val="HeaderChar"/>
    <w:uiPriority w:val="99"/>
    <w:unhideWhenUsed/>
    <w:rsid w:val="00607215"/>
    <w:pPr>
      <w:tabs>
        <w:tab w:val="center" w:pos="4513"/>
        <w:tab w:val="right" w:pos="9026"/>
      </w:tabs>
    </w:pPr>
  </w:style>
  <w:style w:type="character" w:customStyle="1" w:styleId="HeaderChar">
    <w:name w:val="Header Char"/>
    <w:basedOn w:val="DefaultParagraphFont"/>
    <w:link w:val="Header"/>
    <w:uiPriority w:val="99"/>
    <w:rsid w:val="00607215"/>
    <w:rPr>
      <w:rFonts w:ascii="Arial" w:eastAsia="Arial" w:hAnsi="Arial" w:cs="Arial"/>
    </w:rPr>
  </w:style>
  <w:style w:type="paragraph" w:styleId="Footer">
    <w:name w:val="footer"/>
    <w:basedOn w:val="Normal"/>
    <w:link w:val="FooterChar"/>
    <w:uiPriority w:val="99"/>
    <w:unhideWhenUsed/>
    <w:rsid w:val="00607215"/>
    <w:pPr>
      <w:tabs>
        <w:tab w:val="center" w:pos="4513"/>
        <w:tab w:val="right" w:pos="9026"/>
      </w:tabs>
    </w:pPr>
  </w:style>
  <w:style w:type="character" w:customStyle="1" w:styleId="FooterChar">
    <w:name w:val="Footer Char"/>
    <w:basedOn w:val="DefaultParagraphFont"/>
    <w:link w:val="Footer"/>
    <w:uiPriority w:val="99"/>
    <w:rsid w:val="00607215"/>
    <w:rPr>
      <w:rFonts w:ascii="Arial" w:eastAsia="Arial" w:hAnsi="Arial" w:cs="Arial"/>
    </w:rPr>
  </w:style>
  <w:style w:type="paragraph" w:styleId="TOCHeading">
    <w:name w:val="TOC Heading"/>
    <w:basedOn w:val="Heading1"/>
    <w:next w:val="Normal"/>
    <w:uiPriority w:val="39"/>
    <w:unhideWhenUsed/>
    <w:qFormat/>
    <w:rsid w:val="009725DC"/>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ED7A0E"/>
    <w:pPr>
      <w:ind w:left="440"/>
    </w:pPr>
    <w:rPr>
      <w:rFonts w:cstheme="minorHAnsi"/>
      <w:szCs w:val="20"/>
    </w:rPr>
  </w:style>
  <w:style w:type="character" w:customStyle="1" w:styleId="Heading4Char">
    <w:name w:val="Heading 4 Char"/>
    <w:aliases w:val="Figure Text Char"/>
    <w:basedOn w:val="DefaultParagraphFont"/>
    <w:link w:val="Heading4"/>
    <w:uiPriority w:val="9"/>
    <w:rsid w:val="0083082C"/>
    <w:rPr>
      <w:rFonts w:ascii="Arial" w:eastAsia="Arial" w:hAnsi="Arial" w:cs="Arial"/>
      <w:color w:val="82C341"/>
    </w:rPr>
  </w:style>
  <w:style w:type="table" w:styleId="TableGrid">
    <w:name w:val="Table Grid"/>
    <w:basedOn w:val="TableNormal"/>
    <w:rsid w:val="002C0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D71DF7"/>
    <w:pPr>
      <w:widowControl/>
      <w:autoSpaceDE/>
      <w:autoSpaceDN/>
    </w:pPr>
    <w:tblPr/>
    <w:tblStylePr w:type="firstRow">
      <w:rPr>
        <w:color w:val="FFFFFF" w:themeColor="background1"/>
      </w:rPr>
    </w:tblStylePr>
  </w:style>
  <w:style w:type="character" w:customStyle="1" w:styleId="Heading5Char">
    <w:name w:val="Heading 5 Char"/>
    <w:aliases w:val="Heading 3 (Numbered) Char"/>
    <w:basedOn w:val="DefaultParagraphFont"/>
    <w:link w:val="Heading5"/>
    <w:uiPriority w:val="9"/>
    <w:rsid w:val="0003471F"/>
    <w:rPr>
      <w:rFonts w:ascii="Arial" w:eastAsia="Arial" w:hAnsi="Arial" w:cs="Arial"/>
      <w:bCs/>
      <w:color w:val="000000" w:themeColor="text1"/>
      <w:spacing w:val="-3"/>
      <w:sz w:val="28"/>
    </w:rPr>
  </w:style>
  <w:style w:type="paragraph" w:styleId="Caption">
    <w:name w:val="caption"/>
    <w:basedOn w:val="Normal"/>
    <w:next w:val="Normal"/>
    <w:uiPriority w:val="35"/>
    <w:unhideWhenUsed/>
    <w:qFormat/>
    <w:rsid w:val="00E370DE"/>
    <w:pPr>
      <w:spacing w:after="200"/>
      <w:jc w:val="center"/>
    </w:pPr>
    <w:rPr>
      <w:i/>
      <w:iCs/>
      <w:color w:val="308D94"/>
      <w:sz w:val="18"/>
      <w:szCs w:val="18"/>
    </w:rPr>
  </w:style>
  <w:style w:type="character" w:styleId="UnresolvedMention">
    <w:name w:val="Unresolved Mention"/>
    <w:basedOn w:val="DefaultParagraphFont"/>
    <w:uiPriority w:val="99"/>
    <w:rsid w:val="00FF36D2"/>
    <w:rPr>
      <w:color w:val="605E5C"/>
      <w:shd w:val="clear" w:color="auto" w:fill="E1DFDD"/>
    </w:rPr>
  </w:style>
  <w:style w:type="paragraph" w:customStyle="1" w:styleId="TableHeading">
    <w:name w:val="Table Heading"/>
    <w:basedOn w:val="TableParagraph"/>
    <w:link w:val="TableHeadingChar"/>
    <w:uiPriority w:val="1"/>
    <w:qFormat/>
    <w:rsid w:val="00951E4D"/>
    <w:rPr>
      <w:b/>
      <w:bCs/>
      <w:color w:val="FFFFFF" w:themeColor="background1"/>
    </w:rPr>
  </w:style>
  <w:style w:type="paragraph" w:styleId="TOC4">
    <w:name w:val="toc 4"/>
    <w:basedOn w:val="Normal"/>
    <w:next w:val="Normal"/>
    <w:autoRedefine/>
    <w:uiPriority w:val="39"/>
    <w:unhideWhenUsed/>
    <w:rsid w:val="009E58E7"/>
    <w:pPr>
      <w:ind w:left="660"/>
    </w:pPr>
    <w:rPr>
      <w:rFonts w:asciiTheme="minorHAnsi" w:hAnsiTheme="minorHAnsi" w:cstheme="minorHAnsi"/>
      <w:sz w:val="20"/>
      <w:szCs w:val="20"/>
    </w:rPr>
  </w:style>
  <w:style w:type="character" w:customStyle="1" w:styleId="TableParagraphChar">
    <w:name w:val="Table Paragraph Char"/>
    <w:basedOn w:val="DefaultParagraphFont"/>
    <w:link w:val="TableParagraph"/>
    <w:uiPriority w:val="1"/>
    <w:rsid w:val="00D85C8C"/>
    <w:rPr>
      <w:rFonts w:ascii="Arial" w:eastAsia="Arial" w:hAnsi="Arial" w:cs="Arial"/>
    </w:rPr>
  </w:style>
  <w:style w:type="character" w:customStyle="1" w:styleId="TableHeadingChar">
    <w:name w:val="Table Heading Char"/>
    <w:basedOn w:val="TableParagraphChar"/>
    <w:link w:val="TableHeading"/>
    <w:uiPriority w:val="1"/>
    <w:rsid w:val="00951E4D"/>
    <w:rPr>
      <w:rFonts w:ascii="Arial" w:eastAsia="Arial" w:hAnsi="Arial" w:cs="Arial"/>
      <w:b/>
      <w:bCs/>
      <w:color w:val="FFFFFF" w:themeColor="background1"/>
      <w:szCs w:val="24"/>
    </w:rPr>
  </w:style>
  <w:style w:type="paragraph" w:styleId="TOC5">
    <w:name w:val="toc 5"/>
    <w:basedOn w:val="Normal"/>
    <w:next w:val="Normal"/>
    <w:autoRedefine/>
    <w:uiPriority w:val="39"/>
    <w:unhideWhenUsed/>
    <w:rsid w:val="009E58E7"/>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9E58E7"/>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9E58E7"/>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9E58E7"/>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9E58E7"/>
    <w:pPr>
      <w:ind w:left="1760"/>
    </w:pPr>
    <w:rPr>
      <w:rFonts w:asciiTheme="minorHAnsi" w:hAnsiTheme="minorHAnsi" w:cstheme="minorHAnsi"/>
      <w:sz w:val="20"/>
      <w:szCs w:val="20"/>
    </w:rPr>
  </w:style>
  <w:style w:type="character" w:styleId="PlaceholderText">
    <w:name w:val="Placeholder Text"/>
    <w:basedOn w:val="DefaultParagraphFont"/>
    <w:uiPriority w:val="99"/>
    <w:semiHidden/>
    <w:rsid w:val="009B01F5"/>
    <w:rPr>
      <w:color w:val="808080"/>
    </w:rPr>
  </w:style>
  <w:style w:type="character" w:customStyle="1" w:styleId="normaltextrun">
    <w:name w:val="normaltextrun"/>
    <w:basedOn w:val="DefaultParagraphFont"/>
    <w:rsid w:val="00B111C8"/>
  </w:style>
  <w:style w:type="character" w:customStyle="1" w:styleId="eop">
    <w:name w:val="eop"/>
    <w:basedOn w:val="DefaultParagraphFont"/>
    <w:rsid w:val="00B111C8"/>
  </w:style>
  <w:style w:type="paragraph" w:styleId="EndnoteText">
    <w:name w:val="endnote text"/>
    <w:basedOn w:val="Normal"/>
    <w:link w:val="EndnoteTextChar"/>
    <w:uiPriority w:val="99"/>
    <w:semiHidden/>
    <w:unhideWhenUsed/>
    <w:rsid w:val="002D5913"/>
    <w:rPr>
      <w:sz w:val="20"/>
      <w:szCs w:val="20"/>
    </w:rPr>
  </w:style>
  <w:style w:type="character" w:customStyle="1" w:styleId="EndnoteTextChar">
    <w:name w:val="Endnote Text Char"/>
    <w:basedOn w:val="DefaultParagraphFont"/>
    <w:link w:val="EndnoteText"/>
    <w:uiPriority w:val="99"/>
    <w:semiHidden/>
    <w:rsid w:val="002D5913"/>
    <w:rPr>
      <w:rFonts w:ascii="Arial" w:eastAsia="Arial" w:hAnsi="Arial" w:cs="Arial"/>
      <w:sz w:val="20"/>
      <w:szCs w:val="20"/>
    </w:rPr>
  </w:style>
  <w:style w:type="character" w:styleId="EndnoteReference">
    <w:name w:val="endnote reference"/>
    <w:basedOn w:val="DefaultParagraphFont"/>
    <w:uiPriority w:val="99"/>
    <w:semiHidden/>
    <w:unhideWhenUsed/>
    <w:rsid w:val="002D5913"/>
    <w:rPr>
      <w:vertAlign w:val="superscript"/>
    </w:rPr>
  </w:style>
  <w:style w:type="character" w:customStyle="1" w:styleId="ListParagraphChar">
    <w:name w:val="List Paragraph Char"/>
    <w:aliases w:val="Dot Point List Char"/>
    <w:basedOn w:val="DefaultParagraphFont"/>
    <w:link w:val="ListParagraph"/>
    <w:uiPriority w:val="34"/>
    <w:rsid w:val="00D17EA6"/>
    <w:rPr>
      <w:rFonts w:ascii="Arial" w:eastAsia="Arial" w:hAnsi="Arial" w:cs="Arial"/>
    </w:rPr>
  </w:style>
  <w:style w:type="table" w:customStyle="1" w:styleId="TableGrid1">
    <w:name w:val="Table Grid1"/>
    <w:rsid w:val="00DF2E82"/>
    <w:pPr>
      <w:widowControl/>
      <w:autoSpaceDE/>
      <w:autoSpaceDN/>
    </w:pPr>
    <w:rPr>
      <w:rFonts w:eastAsiaTheme="minorEastAsia"/>
      <w:lang w:val="en-AU" w:eastAsia="en-AU"/>
    </w:rPr>
    <w:tblPr>
      <w:tblCellMar>
        <w:top w:w="0" w:type="dxa"/>
        <w:left w:w="0" w:type="dxa"/>
        <w:bottom w:w="0" w:type="dxa"/>
        <w:right w:w="0" w:type="dxa"/>
      </w:tblCellMar>
    </w:tblPr>
  </w:style>
  <w:style w:type="paragraph" w:customStyle="1" w:styleId="3Heading">
    <w:name w:val="3_Heading"/>
    <w:basedOn w:val="Heading3"/>
    <w:link w:val="3HeadingChar"/>
    <w:uiPriority w:val="1"/>
    <w:qFormat/>
    <w:rsid w:val="00E9109E"/>
    <w:pPr>
      <w:spacing w:before="0"/>
    </w:pPr>
    <w:rPr>
      <w:b/>
      <w:bCs w:val="0"/>
      <w:sz w:val="22"/>
    </w:rPr>
  </w:style>
  <w:style w:type="character" w:customStyle="1" w:styleId="Heading2Char">
    <w:name w:val="Heading 2 Char"/>
    <w:aliases w:val="1_Heading Char"/>
    <w:basedOn w:val="DefaultParagraphFont"/>
    <w:link w:val="Heading2"/>
    <w:uiPriority w:val="1"/>
    <w:rsid w:val="00A3465E"/>
    <w:rPr>
      <w:rFonts w:ascii="Arial" w:eastAsia="Arial" w:hAnsi="Arial" w:cs="Arial"/>
      <w:bCs/>
      <w:color w:val="6F7C82"/>
      <w:sz w:val="36"/>
      <w:szCs w:val="14"/>
    </w:rPr>
  </w:style>
  <w:style w:type="character" w:customStyle="1" w:styleId="Heading3Char">
    <w:name w:val="Heading 3 Char"/>
    <w:aliases w:val="2_Heading Char"/>
    <w:basedOn w:val="Heading2Char"/>
    <w:link w:val="Heading3"/>
    <w:uiPriority w:val="1"/>
    <w:rsid w:val="00A3465E"/>
    <w:rPr>
      <w:rFonts w:ascii="Arial" w:eastAsia="Arial" w:hAnsi="Arial" w:cs="Arial"/>
      <w:bCs/>
      <w:color w:val="000000" w:themeColor="text1"/>
      <w:spacing w:val="-3"/>
      <w:sz w:val="28"/>
      <w:szCs w:val="14"/>
    </w:rPr>
  </w:style>
  <w:style w:type="character" w:customStyle="1" w:styleId="3HeadingChar">
    <w:name w:val="3_Heading Char"/>
    <w:basedOn w:val="Heading3Char"/>
    <w:link w:val="3Heading"/>
    <w:uiPriority w:val="1"/>
    <w:rsid w:val="00E9109E"/>
    <w:rPr>
      <w:rFonts w:ascii="Arial" w:eastAsia="Arial" w:hAnsi="Arial" w:cs="Arial"/>
      <w:b/>
      <w:bCs w:val="0"/>
      <w:color w:val="000000" w:themeColor="text1"/>
      <w:spacing w:val="-3"/>
      <w:sz w:val="28"/>
      <w:szCs w:val="28"/>
    </w:rPr>
  </w:style>
  <w:style w:type="table" w:customStyle="1" w:styleId="BCSTable">
    <w:name w:val="BCS Table"/>
    <w:basedOn w:val="TableNormal"/>
    <w:uiPriority w:val="99"/>
    <w:rsid w:val="007D5B76"/>
    <w:pPr>
      <w:widowControl/>
      <w:autoSpaceDE/>
      <w:autoSpaceDN/>
      <w:spacing w:before="120" w:after="120"/>
    </w:pPr>
    <w:tblPr>
      <w:tblStyleRow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FFFFFF" w:themeFill="background1"/>
    </w:tcPr>
    <w:tblStylePr w:type="firstRow">
      <w:rPr>
        <w:rFonts w:ascii="Arial" w:hAnsi="Arial"/>
        <w:b/>
        <w:sz w:val="22"/>
      </w:rPr>
      <w:tblPr/>
      <w:tcPr>
        <w:tcBorders>
          <w:top w:val="nil"/>
          <w:left w:val="nil"/>
          <w:bottom w:val="nil"/>
          <w:right w:val="nil"/>
          <w:insideH w:val="nil"/>
          <w:insideV w:val="nil"/>
          <w:tl2br w:val="nil"/>
          <w:tr2bl w:val="nil"/>
        </w:tcBorders>
        <w:shd w:val="clear" w:color="auto" w:fill="2B3C44"/>
      </w:tcPr>
    </w:tblStylePr>
    <w:tblStylePr w:type="band1Horz">
      <w:rPr>
        <w:rFonts w:ascii="Arial" w:hAnsi="Arial"/>
        <w:sz w:val="22"/>
      </w:rPr>
      <w:tblPr/>
      <w:tcPr>
        <w:shd w:val="clear" w:color="auto" w:fill="BFBFBF" w:themeFill="background1" w:themeFillShade="BF"/>
      </w:tcPr>
    </w:tblStylePr>
    <w:tblStylePr w:type="band2Horz">
      <w:rPr>
        <w:rFonts w:ascii="Arial" w:hAnsi="Arial"/>
        <w:color w:val="000000" w:themeColor="text1"/>
        <w:sz w:val="22"/>
      </w:rPr>
      <w:tblPr/>
      <w:tcPr>
        <w:shd w:val="clear" w:color="auto" w:fill="BFBFBF" w:themeFill="background1" w:themeFillShade="BF"/>
      </w:tcPr>
    </w:tblStylePr>
  </w:style>
  <w:style w:type="paragraph" w:customStyle="1" w:styleId="2HeadingNumbered">
    <w:name w:val="2_Heading Numbered"/>
    <w:basedOn w:val="Heading3"/>
    <w:link w:val="2HeadingNumberedChar"/>
    <w:uiPriority w:val="1"/>
    <w:qFormat/>
    <w:rsid w:val="00CD6C31"/>
    <w:pPr>
      <w:numPr>
        <w:numId w:val="6"/>
      </w:numPr>
    </w:pPr>
  </w:style>
  <w:style w:type="character" w:customStyle="1" w:styleId="2HeadingNumberedChar">
    <w:name w:val="2_Heading Numbered Char"/>
    <w:basedOn w:val="Heading3Char"/>
    <w:link w:val="2HeadingNumbered"/>
    <w:uiPriority w:val="1"/>
    <w:rsid w:val="00CD6C31"/>
    <w:rPr>
      <w:rFonts w:ascii="Arial" w:eastAsia="Arial" w:hAnsi="Arial" w:cs="Arial"/>
      <w:bCs/>
      <w:color w:val="000000" w:themeColor="text1"/>
      <w:spacing w:val="-3"/>
      <w:sz w:val="28"/>
      <w:szCs w:val="14"/>
    </w:rPr>
  </w:style>
  <w:style w:type="character" w:styleId="CommentReference">
    <w:name w:val="annotation reference"/>
    <w:basedOn w:val="DefaultParagraphFont"/>
    <w:semiHidden/>
    <w:unhideWhenUsed/>
    <w:rsid w:val="004E1744"/>
    <w:rPr>
      <w:sz w:val="16"/>
      <w:szCs w:val="16"/>
    </w:rPr>
  </w:style>
  <w:style w:type="paragraph" w:styleId="CommentText">
    <w:name w:val="annotation text"/>
    <w:basedOn w:val="Normal"/>
    <w:link w:val="CommentTextChar"/>
    <w:uiPriority w:val="99"/>
    <w:unhideWhenUsed/>
    <w:rsid w:val="004E1744"/>
    <w:pPr>
      <w:widowControl/>
      <w:autoSpaceDE/>
      <w:autoSpaceDN/>
      <w:spacing w:after="16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4E1744"/>
    <w:rPr>
      <w:sz w:val="20"/>
      <w:szCs w:val="20"/>
      <w:lang w:val="en-AU"/>
    </w:rPr>
  </w:style>
  <w:style w:type="paragraph" w:customStyle="1" w:styleId="Tablebody">
    <w:name w:val="Table body"/>
    <w:link w:val="TablebodyChar"/>
    <w:qFormat/>
    <w:rsid w:val="004E1744"/>
    <w:pPr>
      <w:widowControl/>
      <w:autoSpaceDE/>
      <w:autoSpaceDN/>
      <w:spacing w:line="240" w:lineRule="exact"/>
    </w:pPr>
    <w:rPr>
      <w:rFonts w:ascii="Arial" w:eastAsia="Times New Roman" w:hAnsi="Arial" w:cstheme="minorHAnsi"/>
      <w:sz w:val="20"/>
      <w:szCs w:val="24"/>
      <w:lang w:val="en-GB"/>
    </w:rPr>
  </w:style>
  <w:style w:type="character" w:customStyle="1" w:styleId="TablebodyChar">
    <w:name w:val="Table body Char"/>
    <w:basedOn w:val="DefaultParagraphFont"/>
    <w:link w:val="Tablebody"/>
    <w:rsid w:val="004E1744"/>
    <w:rPr>
      <w:rFonts w:ascii="Arial" w:eastAsia="Times New Roman" w:hAnsi="Arial" w:cstheme="minorHAnsi"/>
      <w:sz w:val="20"/>
      <w:szCs w:val="24"/>
      <w:lang w:val="en-GB"/>
    </w:rPr>
  </w:style>
  <w:style w:type="paragraph" w:customStyle="1" w:styleId="BCSHeading2">
    <w:name w:val="BCS Heading 2"/>
    <w:basedOn w:val="Heading3"/>
    <w:rsid w:val="00BC5A0B"/>
    <w:pPr>
      <w:numPr>
        <w:ilvl w:val="1"/>
        <w:numId w:val="4"/>
      </w:numPr>
      <w:jc w:val="left"/>
    </w:pPr>
    <w:rPr>
      <w:b/>
      <w:bCs w:val="0"/>
    </w:rPr>
  </w:style>
  <w:style w:type="paragraph" w:customStyle="1" w:styleId="BCSHeading1">
    <w:name w:val="BCS Heading 1"/>
    <w:basedOn w:val="Heading2"/>
    <w:link w:val="BCSHeading1Char"/>
    <w:rsid w:val="00BC5A0B"/>
    <w:pPr>
      <w:numPr>
        <w:numId w:val="4"/>
      </w:numPr>
      <w:jc w:val="left"/>
    </w:pPr>
  </w:style>
  <w:style w:type="character" w:customStyle="1" w:styleId="BCSHeading1Char">
    <w:name w:val="BCS Heading 1 Char"/>
    <w:basedOn w:val="DefaultParagraphFont"/>
    <w:link w:val="BCSHeading1"/>
    <w:rsid w:val="00BC5A0B"/>
    <w:rPr>
      <w:rFonts w:ascii="Arial" w:eastAsia="Arial" w:hAnsi="Arial" w:cs="Arial"/>
      <w:bCs/>
      <w:color w:val="6F7C82"/>
      <w:sz w:val="36"/>
      <w:szCs w:val="14"/>
    </w:rPr>
  </w:style>
  <w:style w:type="paragraph" w:styleId="CommentSubject">
    <w:name w:val="annotation subject"/>
    <w:basedOn w:val="CommentText"/>
    <w:next w:val="CommentText"/>
    <w:link w:val="CommentSubjectChar"/>
    <w:uiPriority w:val="99"/>
    <w:semiHidden/>
    <w:unhideWhenUsed/>
    <w:rsid w:val="00F96A80"/>
    <w:pPr>
      <w:widowControl w:val="0"/>
      <w:autoSpaceDE w:val="0"/>
      <w:autoSpaceDN w:val="0"/>
      <w:spacing w:after="0"/>
      <w:jc w:val="both"/>
    </w:pPr>
    <w:rPr>
      <w:rFonts w:ascii="Arial" w:eastAsia="Arial" w:hAnsi="Arial" w:cs="Arial"/>
      <w:b/>
      <w:bCs/>
      <w:lang w:val="en-US"/>
    </w:rPr>
  </w:style>
  <w:style w:type="character" w:customStyle="1" w:styleId="CommentSubjectChar">
    <w:name w:val="Comment Subject Char"/>
    <w:basedOn w:val="CommentTextChar"/>
    <w:link w:val="CommentSubject"/>
    <w:uiPriority w:val="99"/>
    <w:semiHidden/>
    <w:rsid w:val="00F96A80"/>
    <w:rPr>
      <w:rFonts w:ascii="Arial" w:eastAsia="Arial" w:hAnsi="Arial" w:cs="Arial"/>
      <w:b/>
      <w:bCs/>
      <w:sz w:val="20"/>
      <w:szCs w:val="20"/>
      <w:lang w:val="en-AU"/>
    </w:rPr>
  </w:style>
  <w:style w:type="character" w:styleId="Mention">
    <w:name w:val="Mention"/>
    <w:basedOn w:val="DefaultParagraphFont"/>
    <w:uiPriority w:val="99"/>
    <w:unhideWhenUsed/>
    <w:rsid w:val="00F96A80"/>
    <w:rPr>
      <w:color w:val="2B579A"/>
      <w:shd w:val="clear" w:color="auto" w:fill="E1DFDD"/>
    </w:rPr>
  </w:style>
  <w:style w:type="paragraph" w:customStyle="1" w:styleId="1HeadingNumbered">
    <w:name w:val="1_Heading Numbered"/>
    <w:basedOn w:val="2HeadingNumbered"/>
    <w:link w:val="1HeadingNumberedChar"/>
    <w:uiPriority w:val="1"/>
    <w:qFormat/>
    <w:rsid w:val="006E77BA"/>
    <w:rPr>
      <w:color w:val="6F7C82"/>
      <w:sz w:val="36"/>
      <w:szCs w:val="36"/>
    </w:rPr>
  </w:style>
  <w:style w:type="paragraph" w:customStyle="1" w:styleId="3HeadingNumbered">
    <w:name w:val="3_Heading Numbered"/>
    <w:basedOn w:val="3Heading"/>
    <w:link w:val="3HeadingNumberedChar"/>
    <w:uiPriority w:val="1"/>
    <w:qFormat/>
    <w:rsid w:val="00D12B18"/>
    <w:pPr>
      <w:numPr>
        <w:ilvl w:val="1"/>
        <w:numId w:val="6"/>
      </w:numPr>
    </w:pPr>
  </w:style>
  <w:style w:type="character" w:customStyle="1" w:styleId="1HeadingNumberedChar">
    <w:name w:val="1_Heading Numbered Char"/>
    <w:basedOn w:val="2HeadingNumberedChar"/>
    <w:link w:val="1HeadingNumbered"/>
    <w:uiPriority w:val="1"/>
    <w:rsid w:val="006E77BA"/>
    <w:rPr>
      <w:rFonts w:ascii="Arial" w:eastAsia="Arial" w:hAnsi="Arial" w:cs="Arial"/>
      <w:bCs/>
      <w:color w:val="6F7C82"/>
      <w:spacing w:val="-3"/>
      <w:sz w:val="36"/>
      <w:szCs w:val="36"/>
    </w:rPr>
  </w:style>
  <w:style w:type="paragraph" w:customStyle="1" w:styleId="4Heading">
    <w:name w:val="4_Heading"/>
    <w:basedOn w:val="3Heading"/>
    <w:link w:val="4HeadingChar"/>
    <w:uiPriority w:val="1"/>
    <w:qFormat/>
    <w:rsid w:val="004F72AE"/>
    <w:rPr>
      <w:color w:val="82C341"/>
    </w:rPr>
  </w:style>
  <w:style w:type="character" w:customStyle="1" w:styleId="3HeadingNumberedChar">
    <w:name w:val="3_Heading Numbered Char"/>
    <w:basedOn w:val="3HeadingChar"/>
    <w:link w:val="3HeadingNumbered"/>
    <w:uiPriority w:val="1"/>
    <w:rsid w:val="00D12B18"/>
    <w:rPr>
      <w:rFonts w:ascii="Arial" w:eastAsia="Arial" w:hAnsi="Arial" w:cs="Arial"/>
      <w:b/>
      <w:bCs w:val="0"/>
      <w:color w:val="000000" w:themeColor="text1"/>
      <w:spacing w:val="-3"/>
      <w:sz w:val="28"/>
      <w:szCs w:val="28"/>
    </w:rPr>
  </w:style>
  <w:style w:type="paragraph" w:customStyle="1" w:styleId="3HeadingNumbered2">
    <w:name w:val="3_Heading Numbered 2"/>
    <w:basedOn w:val="3HeadingNumbered"/>
    <w:link w:val="3HeadingNumbered2Char"/>
    <w:uiPriority w:val="1"/>
    <w:qFormat/>
    <w:rsid w:val="00016A23"/>
    <w:pPr>
      <w:numPr>
        <w:ilvl w:val="2"/>
      </w:numPr>
    </w:pPr>
  </w:style>
  <w:style w:type="character" w:customStyle="1" w:styleId="4HeadingChar">
    <w:name w:val="4_Heading Char"/>
    <w:basedOn w:val="3HeadingChar"/>
    <w:link w:val="4Heading"/>
    <w:uiPriority w:val="1"/>
    <w:rsid w:val="004F72AE"/>
    <w:rPr>
      <w:rFonts w:ascii="Arial" w:eastAsia="Arial" w:hAnsi="Arial" w:cs="Arial"/>
      <w:b/>
      <w:bCs w:val="0"/>
      <w:color w:val="82C341"/>
      <w:spacing w:val="-3"/>
      <w:sz w:val="28"/>
      <w:szCs w:val="28"/>
    </w:rPr>
  </w:style>
  <w:style w:type="paragraph" w:customStyle="1" w:styleId="2HeadingNumbered2">
    <w:name w:val="2_Heading Numbered 2"/>
    <w:basedOn w:val="2HeadingNumbered"/>
    <w:link w:val="2HeadingNumbered2Char"/>
    <w:uiPriority w:val="1"/>
    <w:qFormat/>
    <w:rsid w:val="001E08B2"/>
    <w:pPr>
      <w:numPr>
        <w:ilvl w:val="1"/>
        <w:numId w:val="5"/>
      </w:numPr>
      <w:ind w:left="432"/>
    </w:pPr>
  </w:style>
  <w:style w:type="character" w:customStyle="1" w:styleId="3HeadingNumbered2Char">
    <w:name w:val="3_Heading Numbered 2 Char"/>
    <w:basedOn w:val="3HeadingNumberedChar"/>
    <w:link w:val="3HeadingNumbered2"/>
    <w:uiPriority w:val="1"/>
    <w:rsid w:val="00016A23"/>
    <w:rPr>
      <w:rFonts w:ascii="Arial" w:eastAsia="Arial" w:hAnsi="Arial" w:cs="Arial"/>
      <w:b/>
      <w:bCs w:val="0"/>
      <w:color w:val="000000" w:themeColor="text1"/>
      <w:spacing w:val="-3"/>
      <w:sz w:val="28"/>
      <w:szCs w:val="28"/>
    </w:rPr>
  </w:style>
  <w:style w:type="character" w:customStyle="1" w:styleId="2HeadingNumbered2Char">
    <w:name w:val="2_Heading Numbered 2 Char"/>
    <w:basedOn w:val="2HeadingNumberedChar"/>
    <w:link w:val="2HeadingNumbered2"/>
    <w:uiPriority w:val="1"/>
    <w:rsid w:val="001E08B2"/>
    <w:rPr>
      <w:rFonts w:ascii="Arial" w:eastAsia="Arial" w:hAnsi="Arial" w:cs="Arial"/>
      <w:bCs/>
      <w:color w:val="000000" w:themeColor="text1"/>
      <w:spacing w:val="-3"/>
      <w:sz w:val="28"/>
      <w:szCs w:val="14"/>
    </w:rPr>
  </w:style>
  <w:style w:type="character" w:styleId="FollowedHyperlink">
    <w:name w:val="FollowedHyperlink"/>
    <w:basedOn w:val="DefaultParagraphFont"/>
    <w:uiPriority w:val="99"/>
    <w:semiHidden/>
    <w:unhideWhenUsed/>
    <w:rsid w:val="00C21B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9774757">
      <w:bodyDiv w:val="1"/>
      <w:marLeft w:val="0"/>
      <w:marRight w:val="0"/>
      <w:marTop w:val="0"/>
      <w:marBottom w:val="0"/>
      <w:divBdr>
        <w:top w:val="none" w:sz="0" w:space="0" w:color="auto"/>
        <w:left w:val="none" w:sz="0" w:space="0" w:color="auto"/>
        <w:bottom w:val="none" w:sz="0" w:space="0" w:color="auto"/>
        <w:right w:val="none" w:sz="0" w:space="0" w:color="auto"/>
      </w:divBdr>
    </w:div>
    <w:div w:id="1338338936">
      <w:bodyDiv w:val="1"/>
      <w:marLeft w:val="0"/>
      <w:marRight w:val="0"/>
      <w:marTop w:val="0"/>
      <w:marBottom w:val="0"/>
      <w:divBdr>
        <w:top w:val="none" w:sz="0" w:space="0" w:color="auto"/>
        <w:left w:val="none" w:sz="0" w:space="0" w:color="auto"/>
        <w:bottom w:val="none" w:sz="0" w:space="0" w:color="auto"/>
        <w:right w:val="none" w:sz="0" w:space="0" w:color="auto"/>
      </w:divBdr>
    </w:div>
    <w:div w:id="1998073260">
      <w:bodyDiv w:val="1"/>
      <w:marLeft w:val="0"/>
      <w:marRight w:val="0"/>
      <w:marTop w:val="0"/>
      <w:marBottom w:val="0"/>
      <w:divBdr>
        <w:top w:val="none" w:sz="0" w:space="0" w:color="auto"/>
        <w:left w:val="none" w:sz="0" w:space="0" w:color="auto"/>
        <w:bottom w:val="none" w:sz="0" w:space="0" w:color="auto"/>
        <w:right w:val="none" w:sz="0" w:space="0" w:color="auto"/>
      </w:divBdr>
    </w:div>
    <w:div w:id="212063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luecrystalsolutions.sharepoint.com/:f:/s/BCSDelivery/EuIDcLYwtZ9Prs4-n4heB0MBW1mUcDJ56916t6Cxx5_5Gg?e=tkZP8O" TargetMode="External"/><Relationship Id="rId26" Type="http://schemas.openxmlformats.org/officeDocument/2006/relationships/hyperlink" Target="https://bluecrystalsolutions.sharepoint.com/:u:/s/BCSDelivery/EZhydZ4fDSNNnngd4c8NQLMBK2TNKtlz3SGHEr07Ex6Zfw?e=1qua0V" TargetMode="External"/><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hyperlink" Target="https://bluecrystalsolutions.sharepoint.com/:u:/s/BCSDelivery/EeD4QS5rXFpIlSsp9XtElcoB2bBUqfuPPsrFQSvRQGEP_g?e=mGu4a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learn.microsoft.com/en-us/azure/azure-sql/database/purchasing-models?view=azuresql" TargetMode="External"/><Relationship Id="rId25" Type="http://schemas.openxmlformats.org/officeDocument/2006/relationships/hyperlink" Target="https://bluecrystalsolutions.sharepoint.com/:u:/s/BCSDelivery/EWiN44siPiVEuVCer1Rpn94BHQA7ele-xpvcytQYn4O1CA?e=F6czDZ" TargetMode="External"/><Relationship Id="rId33" Type="http://schemas.openxmlformats.org/officeDocument/2006/relationships/hyperlink" Target="https://bluecrystalsolutions.sharepoint.com/:u:/s/BCSDelivery/EabOqtvW3eRKhHe_cUTftYwBqI5UEpq9zc3np8dh8diP4w?e=KITjxI"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learn.microsoft.com/en-us/azure/azure-sql/database/purchasing-models?view=azuresql" TargetMode="External"/><Relationship Id="rId20" Type="http://schemas.openxmlformats.org/officeDocument/2006/relationships/image" Target="media/image4.emf"/><Relationship Id="rId29" Type="http://schemas.openxmlformats.org/officeDocument/2006/relationships/hyperlink" Target="https://bluecrystalsolutions.sharepoint.com/:u:/s/BCSDelivery/EZ50zMvXLWFJgKdq9X1aYi0BCR8rURJEoO0BS1QKroEqeg?e=heJbJ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bluecrystalsolutions.sharepoint.com/:u:/s/BCSDelivery/Eba6lyDNH7lDsZyyew_h-GoBsDIA6N8JyYbW33kE_GFy0A?e=db52ku" TargetMode="External"/><Relationship Id="rId32" Type="http://schemas.openxmlformats.org/officeDocument/2006/relationships/hyperlink" Target="https://bluecrystalsolutions.sharepoint.com/:u:/s/BCSDelivery/EZ50zMvXLWFJgKdq9X1aYi0BCR8rURJEoO0BS1QKroEqeg?e=heJbJN"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learn.microsoft.com/en-us/azure/azure-sql/database/purchasing-models?view=azuresql" TargetMode="External"/><Relationship Id="rId23" Type="http://schemas.openxmlformats.org/officeDocument/2006/relationships/hyperlink" Target="https://bluecrystalsolutions.sharepoint.com/:u:/s/BCSDelivery/EVdfcMLX6XJHs45XA_PFeFoBU3zsxxq4oPvX9W7sM7HqTg?e=PLNQmv" TargetMode="External"/><Relationship Id="rId28" Type="http://schemas.openxmlformats.org/officeDocument/2006/relationships/hyperlink" Target="https://bluecrystalsolutions.sharepoint.com/:u:/s/BCSDelivery/Eel85DZGkAVKpEpt7cTE9mcBaoUiNGdrtvRHAv5BBGwvAA?e=CWb69J"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bluecrystalsolutions.sharepoint.com/:f:/s/BCSDelivery/EniEP1-LfNVJviSH31aN49wBH-44XkTR5cnsDHXaUsEDdQ?e=xxzcHE" TargetMode="External"/><Relationship Id="rId31" Type="http://schemas.openxmlformats.org/officeDocument/2006/relationships/hyperlink" Target="https://bluecrystalsolutions.sharepoint.com/:u:/s/BCSDelivery/Eel85DZGkAVKpEpt7cTE9mcBaoUiNGdrtvRHAv5BBGwvAA?e=CWb69J"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azure-sql/database/logical-servers?view=azuresql&amp;tabs=portal" TargetMode="External"/><Relationship Id="rId22" Type="http://schemas.openxmlformats.org/officeDocument/2006/relationships/hyperlink" Target="https://bluecrystalsolutions.sharepoint.com/:u:/s/BCSDelivery/EXrKAVwlvg5Jqp4AUWzNrVsB7gHVczCmc_YMrPM3ruOlog?e=pVGSs1" TargetMode="External"/><Relationship Id="rId27" Type="http://schemas.openxmlformats.org/officeDocument/2006/relationships/image" Target="media/image5.png"/><Relationship Id="rId30" Type="http://schemas.openxmlformats.org/officeDocument/2006/relationships/hyperlink" Target="https://bluecrystalsolutions.sharepoint.com/:u:/s/BCSDelivery/EdtuhqQ7tPdPmu59j0sFqm0Bho7ttjzYeNpkUk9CSodWBQ?e=2if6ub"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bluecrystalsolutions.sharepoint.com/sites/Sales/Templates/Technical%20Template%20w%20Front%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6ED2B11160642E79AF020918C461FC2"/>
        <w:category>
          <w:name w:val="General"/>
          <w:gallery w:val="placeholder"/>
        </w:category>
        <w:types>
          <w:type w:val="bbPlcHdr"/>
        </w:types>
        <w:behaviors>
          <w:behavior w:val="content"/>
        </w:behaviors>
        <w:guid w:val="{BED2D2A5-818D-4F14-96FD-A958145A4340}"/>
      </w:docPartPr>
      <w:docPartBody>
        <w:p w:rsidR="000419FC" w:rsidRDefault="00C15209">
          <w:pPr>
            <w:pStyle w:val="B6ED2B11160642E79AF020918C461FC2"/>
          </w:pPr>
          <w:r w:rsidRPr="003A145B">
            <w:rPr>
              <w:rStyle w:val="PlaceholderText"/>
            </w:rPr>
            <w:t>[Title]</w:t>
          </w:r>
        </w:p>
      </w:docPartBody>
    </w:docPart>
    <w:docPart>
      <w:docPartPr>
        <w:name w:val="C8B17C36ED1644659392BDA26420CD7C"/>
        <w:category>
          <w:name w:val="General"/>
          <w:gallery w:val="placeholder"/>
        </w:category>
        <w:types>
          <w:type w:val="bbPlcHdr"/>
        </w:types>
        <w:behaviors>
          <w:behavior w:val="content"/>
        </w:behaviors>
        <w:guid w:val="{47E0E8E4-6302-42BD-BC61-2057EE8C3928}"/>
      </w:docPartPr>
      <w:docPartBody>
        <w:p w:rsidR="000419FC" w:rsidRDefault="00C15209">
          <w:pPr>
            <w:pStyle w:val="C8B17C36ED1644659392BDA26420CD7C"/>
          </w:pPr>
          <w:r w:rsidRPr="0020683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44"/>
    <w:rsid w:val="000419FC"/>
    <w:rsid w:val="003156DF"/>
    <w:rsid w:val="004500A4"/>
    <w:rsid w:val="004E0AB5"/>
    <w:rsid w:val="005B68A9"/>
    <w:rsid w:val="00625044"/>
    <w:rsid w:val="007A204F"/>
    <w:rsid w:val="007A2954"/>
    <w:rsid w:val="00843246"/>
    <w:rsid w:val="0094566C"/>
    <w:rsid w:val="00BB55B9"/>
    <w:rsid w:val="00C15209"/>
    <w:rsid w:val="00DA7DE3"/>
    <w:rsid w:val="00F935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6ED2B11160642E79AF020918C461FC2">
    <w:name w:val="B6ED2B11160642E79AF020918C461FC2"/>
  </w:style>
  <w:style w:type="paragraph" w:customStyle="1" w:styleId="C8B17C36ED1644659392BDA26420CD7C">
    <w:name w:val="C8B17C36ED1644659392BDA26420CD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0CD9D6-326F-4313-A657-E8E8AB7900B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30220879A3B384EAAA129C5B7DC4689" ma:contentTypeVersion="12" ma:contentTypeDescription="Create a new document." ma:contentTypeScope="" ma:versionID="695c744c51e001d1ebbeeba11c951b03">
  <xsd:schema xmlns:xsd="http://www.w3.org/2001/XMLSchema" xmlns:xs="http://www.w3.org/2001/XMLSchema" xmlns:p="http://schemas.microsoft.com/office/2006/metadata/properties" xmlns:ns2="8eb342da-8400-4734-88d0-a7783c166c1d" xmlns:ns3="9121e33f-b84f-4bd6-a853-3e046e0471ac" targetNamespace="http://schemas.microsoft.com/office/2006/metadata/properties" ma:root="true" ma:fieldsID="3b1029d2c118afbc1d8e729ff78140d1" ns2:_="" ns3:_="">
    <xsd:import namespace="8eb342da-8400-4734-88d0-a7783c166c1d"/>
    <xsd:import namespace="9121e33f-b84f-4bd6-a853-3e046e0471a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342da-8400-4734-88d0-a7783c166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cc3070c-ec94-460e-8ff1-b1327cb2b27c"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21e33f-b84f-4bd6-a853-3e046e0471a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5f9febb-98f2-42c9-aca5-2bda57f62961}" ma:internalName="TaxCatchAll" ma:showField="CatchAllData" ma:web="9121e33f-b84f-4bd6-a853-3e046e0471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eb342da-8400-4734-88d0-a7783c166c1d">
      <Terms xmlns="http://schemas.microsoft.com/office/infopath/2007/PartnerControls"/>
    </lcf76f155ced4ddcb4097134ff3c332f>
    <TaxCatchAll xmlns="9121e33f-b84f-4bd6-a853-3e046e0471ac" xsi:nil="true"/>
  </documentManagement>
</p:properties>
</file>

<file path=customXml/itemProps1.xml><?xml version="1.0" encoding="utf-8"?>
<ds:datastoreItem xmlns:ds="http://schemas.openxmlformats.org/officeDocument/2006/customXml" ds:itemID="{3AE6DF38-A5A0-4EAB-8D51-6DFFFD5DAD9A}">
  <ds:schemaRefs>
    <ds:schemaRef ds:uri="http://schemas.microsoft.com/sharepoint/v3/contenttype/forms"/>
  </ds:schemaRefs>
</ds:datastoreItem>
</file>

<file path=customXml/itemProps2.xml><?xml version="1.0" encoding="utf-8"?>
<ds:datastoreItem xmlns:ds="http://schemas.openxmlformats.org/officeDocument/2006/customXml" ds:itemID="{81D6A453-F786-4027-B90A-56164B571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342da-8400-4734-88d0-a7783c166c1d"/>
    <ds:schemaRef ds:uri="9121e33f-b84f-4bd6-a853-3e046e047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573172-305C-417D-9B88-EB1EA17C1C9C}">
  <ds:schemaRefs>
    <ds:schemaRef ds:uri="http://schemas.openxmlformats.org/officeDocument/2006/bibliography"/>
  </ds:schemaRefs>
</ds:datastoreItem>
</file>

<file path=customXml/itemProps4.xml><?xml version="1.0" encoding="utf-8"?>
<ds:datastoreItem xmlns:ds="http://schemas.openxmlformats.org/officeDocument/2006/customXml" ds:itemID="{56B3BFF6-353F-4287-937A-7E49F4D96B11}">
  <ds:schemaRefs>
    <ds:schemaRef ds:uri="http://purl.org/dc/dcmitype/"/>
    <ds:schemaRef ds:uri="http://purl.org/dc/terms/"/>
    <ds:schemaRef ds:uri="http://purl.org/dc/elements/1.1/"/>
    <ds:schemaRef ds:uri="9121e33f-b84f-4bd6-a853-3e046e0471ac"/>
    <ds:schemaRef ds:uri="http://schemas.microsoft.com/office/2006/documentManagement/types"/>
    <ds:schemaRef ds:uri="http://www.w3.org/XML/1998/namespace"/>
    <ds:schemaRef ds:uri="http://schemas.microsoft.com/office/2006/metadata/properties"/>
    <ds:schemaRef ds:uri="8eb342da-8400-4734-88d0-a7783c166c1d"/>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Technical%20Template%20w%20Front%20Cover.dotx</Template>
  <TotalTime>4689</TotalTime>
  <Pages>14</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Azure SQL Database Health Check</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Health Check</dc:title>
  <dc:subject/>
  <dc:creator>Marcelo Farinelli</dc:creator>
  <cp:keywords/>
  <cp:lastModifiedBy>Colin Jones</cp:lastModifiedBy>
  <cp:revision>329</cp:revision>
  <dcterms:created xsi:type="dcterms:W3CDTF">2023-11-23T00:21:00Z</dcterms:created>
  <dcterms:modified xsi:type="dcterms:W3CDTF">2024-12-11T21:00:00Z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2021-03-02T00:00:00Z</vt:filetime>
  </property>
  <property fmtid="{D5CDD505-2E9C-101B-9397-08002B2CF9AE}" pid="3" name="Creator">
    <vt:lpwstr>Adobe InDesign 14.0 (Macintosh)</vt:lpwstr>
  </property>
  <property fmtid="{D5CDD505-2E9C-101B-9397-08002B2CF9AE}" pid="4" name="LastSaved">
    <vt:filetime>2021-03-02T00:00:00Z</vt:filetime>
  </property>
  <property fmtid="{D5CDD505-2E9C-101B-9397-08002B2CF9AE}" pid="5" name="ContentTypeId">
    <vt:lpwstr>0x010100330220879A3B384EAAA129C5B7DC4689</vt:lpwstr>
  </property>
  <property fmtid="{D5CDD505-2E9C-101B-9397-08002B2CF9AE}" pid="6" name="MediaServiceImageTags">
    <vt:lpwstr/>
  </property>
</Properties>
</file>